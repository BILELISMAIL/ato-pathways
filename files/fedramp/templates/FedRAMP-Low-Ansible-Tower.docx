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availableNo information availableNo information availableNo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availableNo information availableNo information availableNo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availableNo information availableNo information availableNo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availableNo information availableNo information availableNo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availableNo information availableNo information availableNo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availableNo information availableNo information availableNo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availableNo information availableNo information availableNo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availableNo information availableNo information availableNo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availableNo information availableNo information availableNo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availableNo information availableNo information availableNo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availableNo information availableNo information availableNo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availableNo information availableNo information availableNo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availableNo information availableNo information availableNo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availableNo information availableNo information availableNo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Ansible Tower: No information available for component
Ansible Tower: No information available for component
Red Hat OpenStack Platform v13: No information available for component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Ansible Tower</w:t>
            </w:r>
          </w:p>
          <w:p>
            <w:r>
              <w:t>'Documentation for this requirement is being tracked on GitHub:</w:t>
            </w:r>
          </w:p>
          <w:p>
            <w:r>
              <w:t>https://github.com/ComplianceAsCode/redhat/issues/465'</w:t>
            </w:r>
          </w:p>
          <w:p>
            <w:r>
              <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availableNo information available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availableNo information available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Red Hat OpenShift Container Platform 3.x</w:t>
            </w:r>
          </w:p>
          <w:p>
            <w:r>
              <w:t/>
            </w:r>
          </w:p>
          <w:p>
            <w:r>
              <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availableNo information available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Red Hat OpenShift Container Platform 3.x</w:t>
            </w:r>
          </w:p>
          <w:p>
            <w:r>
              <w:t/>
            </w:r>
          </w:p>
          <w:p>
            <w:r>
              <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availableNo information available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availableNo information available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available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available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Red Hat OpenStack Platform v13</w:t>
            </w:r>
          </w:p>
          <w:p>
            <w:r>
              <w:t>'AC-2 (9) is an organizational control outside the scope of Red Hat OpenStack Platform configuration.'</w:t>
            </w:r>
          </w:p>
          <w:p>
            <w:r>
              <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Red Hat OpenShift Container Platform 3.x</w:t>
            </w:r>
          </w:p>
          <w:p>
            <w:r>
              <w:t>'//* The customer will be responsible for terminating or changing credentials for shared or group accounts when membership to those groups changes. A successful control response will need to discuss how group membership change is detected and reported, the peronnel or roles responsible for changing the affected credentials, and the process or mechanism used to perform the change. */'</w:t>
            </w:r>
          </w:p>
          <w:p>
            <w:r>
              <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available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available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Ansible Tower</w:t>
            </w:r>
          </w:p>
          <w:p>
            <w:r>
              <w:t>'There are three types of Tower users that can be assigned:</w:t>
            </w:r>
          </w:p>
          <w:p>
            <w:r>
              <w:t>- Normal User Normal Users have read and write access limited to the resources (such as inventory, projects, and job templates) for which that user has been granted the appropriate roles and privileges.</w:t>
            </w:r>
          </w:p>
          <w:p>
            <w:r>
              <w:t>- System Auditor Auditors implicitly inherit the read-only capability for all objects within the Tower environment.</w:t>
            </w:r>
          </w:p>
          <w:p>
            <w:r>
              <w:t>- System Adminisrator A Tower System Administrator (also known as a Superuser) has admin, read, and write privileges over the entire Tower installation. A System Administrator is typically responsible for managing all aspects of Tower and delegating responsibilities for day-to-day work to various Users.</w:t>
            </w:r>
          </w:p>
          <w:p>
            <w:r>
              <w:t>Ansible Tower uses role-based access control to provide the ability to read, modify, and administer projects, inventories, job templates, and other Ansible Tower elements. The role-based access control policies can be defined per-user, or per user type as indicated above.</w:t>
            </w:r>
          </w:p>
          <w:p>
            <w:r>
              <w:t>Additional detail can be found in the Ansible Tower documentation:</w:t>
            </w:r>
          </w:p>
          <w:p>
            <w:r>
              <w:t>https://docs.ansible.com/ansible-tower/latest/html/userguide/users.html'</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availableNo information available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Red Hat OpenShift Container Platform 3.x</w:t>
            </w:r>
          </w:p>
          <w:p>
            <w:r>
              <w:t>'//* The customer will be responsible for controlling the flow of information within the customer application, and between the customer application and external systems. A successful control response will need to address the customer information flow control policies, as well as mechanisms in place to enforce those policies.&gt;</w:t>
            </w:r>
          </w:p>
          <w:p>
            <w:r>
              <w:t>&lt;A review of OpenShift v3 networking can be found in the OpenShift Architecture guide:</w:t>
            </w:r>
          </w:p>
          <w:p>
            <w:r>
              <w:t>https://docs.openshift.com/container-platform/3.3/architecture/ additional_concepts/networking.html */'</w:t>
            </w:r>
          </w:p>
          <w:p>
            <w:r>
              <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availableNo information available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availableNo information available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1"/>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1"/>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Red Hat OpenShift Container Platform 3.x</w:t>
            </w:r>
          </w:p>
          <w:p>
            <w:r>
              <w:t>'//* The customer will be responsible for separating information flows within the customer application. A successful control response will need to address the csutomer organizational requirements for the separation of information flows, and the mechanisms and techniques used to accomplish this separation. */'</w:t>
            </w:r>
          </w:p>
          <w:p>
            <w:r>
              <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available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Red Hat OpenStack Platform v13</w:t>
            </w:r>
          </w:p>
          <w:p>
            <w:r>
              <w:t>'Documentation/guidance on how Red Hat OpenStack Platform follows and enforces the concept of least privilege is being tracked on GitHub:</w:t>
            </w:r>
          </w:p>
          <w:p>
            <w:r>
              <w:t>https://github.com/ComplianceAsCode/redhat-openstack-platform-13/issues/169'</w:t>
            </w:r>
          </w:p>
          <w:p>
            <w:r>
              <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available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Red Hat OpenStack Platform v13</w:t>
            </w:r>
          </w:p>
          <w:p>
            <w:r>
              <w:t>'Documentation/guidance on how RHOSP requires explicit authorization for elevated privileges is being tracked on GitHub:</w:t>
            </w:r>
          </w:p>
          <w:p>
            <w:r>
              <w:t>https://github.com/ComplianceAsCode/redhat-openstack-platform-13/issues/170'</w:t>
            </w:r>
          </w:p>
          <w:p>
            <w:r>
              <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availableNo information available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Red Hat OpenShift Container Platform 3.x</w:t>
            </w:r>
          </w:p>
          <w:p>
            <w:r>
              <w:t>'//* The customer will be responsible for requiring users to use the lowest level of access required to perform any given function. A successful control response will need to discuss how the level of access in use is monitored and enforced. */'</w:t>
            </w:r>
          </w:p>
          <w:p>
            <w:r>
              <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available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Red Hat OpenStack Platform v13</w:t>
            </w:r>
          </w:p>
          <w:p>
            <w:r>
              <w:t>'AC-6 (5) is an organizational control outside the scope of Red Hat OpenStack Platform configuration.'</w:t>
            </w:r>
          </w:p>
          <w:p>
            <w:r>
              <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Red Hat OpenShift Container Platform 3.x</w:t>
            </w:r>
          </w:p>
          <w:p>
            <w:r>
              <w:t>'//* The customer will be responsible for auditing the execution of privileged functions. A successful control response will need to relate this requirement to the general auditing requirements of the AU control family, */'</w:t>
            </w:r>
          </w:p>
          <w:p>
            <w:r>
              <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Red Hat OpenShift Container Platform 3.x</w:t>
            </w:r>
          </w:p>
          <w:p>
            <w:r>
              <w:t>'//* The customer will be responsible for ensuring that non-privileged users cannot execute privileged functions. A successful control response will need to discuss the use of centralized authentication and authorization and any other means of enforcement of privilege levels. */'</w:t>
            </w:r>
          </w:p>
          <w:p>
            <w:r>
              <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availableNo information availableNo information availableNo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availableNo information availableNo information availableNo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availableNo information availableNo information availableNo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availableNo information availableNo information availableNo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Ansible Tower</w:t>
            </w:r>
          </w:p>
          <w:p>
            <w:r>
              <w:t>'Ansible Tower does not currently have the capability to enforce limits on consecutive logon attempts.</w:t>
            </w:r>
          </w:p>
          <w:p>
            <w:r>
              <w:t>To satisfy this control an external authentication service, such as Red Hat IdM, must be used. This control is not applicable to Ansible Tower when an external authentication service is used.'</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currently have the capability automatically lock an account for an organizationally-defined time period, nor does Ansible Tower have the capability to lock an account until released by an administrator.</w:t>
            </w:r>
          </w:p>
          <w:p>
            <w:r>
              <w:t>To satisfy those elemenets of this control an external authentication service, such as Red Hat IdM, must be used. Those two elements of this control are not applicable to Ansible Tower when an external authentication service is used.</w:t>
            </w:r>
          </w:p>
          <w:p>
            <w:r>
              <w:t>Ansible Tower does not currently have the ability to delay logon prompts according to an organizationally-defined delay algorithm when the maximum number of unsuccessful attempts is exceeded. Ansible Tower cannot be configured to perform this functionality; delay of further logon prompts is a permanent finding.'</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availableNo information availableNo information availableNo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availableNo information availableNo information availableNo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Ansible Tower</w:t>
            </w:r>
          </w:p>
          <w:p>
            <w:r>
              <w:t>'Ansible Tower supports configuration of custom system use notifications.</w:t>
            </w:r>
          </w:p>
          <w:p>
            <w:r>
              <w:t>From within the Tower web interface:</w:t>
            </w:r>
          </w:p>
          <w:p>
            <w:r>
              <w:t>(1) Select "Settings", which is the gear icon in the top right corner</w:t>
            </w:r>
          </w:p>
          <w:p>
            <w:r>
              <w:t>(2) Select "Configure Tower," which is the second icon in the third row</w:t>
            </w:r>
          </w:p>
          <w:p>
            <w:r>
              <w:t>(3) Select "User Interface"</w:t>
            </w:r>
          </w:p>
          <w:p>
            <w:r>
              <w:t>(4) Enter your system use notification in the "CUSTOM LOGIN INFO" field. Note breaks must use "\n"'</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 system use notifications are displayed on the logon screen prior to the "login" button. This is default, non-configurable behavior.'</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Ansible Tower</w:t>
            </w:r>
          </w:p>
          <w:p>
            <w:r>
              <w:t>'Ansible Tower does not differentiate logon screens between private and publicly accessible instances. Custom system use notifications for publicly accessible systems can be implemented using the procedures from AC-8(a).'</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availableNo information available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Red Hat OpenShift Container Platform 3.x</w:t>
            </w:r>
          </w:p>
          <w:p>
            <w:r>
              <w:t>'//* The customer will be responsible for limiting the number of concurrent sessions to the customer application as required. A successful control implemented will need to address the technical mechanism used to enforce this limit. */'</w:t>
            </w:r>
          </w:p>
          <w:p>
            <w:r>
              <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availableNo information available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'Not applicable. When AC-2(5) is implemented, the non-configurable default behavior of OpenShift is to disconnect the idle users from the management console after 15 minutes.'</w:t>
            </w:r>
          </w:p>
          <w:p>
            <w:r>
              <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'Not applicable. When AC-2(5) is implemented, the non-configurable default behavior of OpenShift is to disconnect the idle users from the management console after 15 minutes.'</w:t>
            </w:r>
          </w:p>
          <w:p>
            <w:r>
              <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Red Hat OpenShift Container Platform 3.x</w:t>
            </w:r>
          </w:p>
          <w:p>
            <w:r>
              <w:t>'Not applicable. When AC-2(5) is implemented, the non-configurable default behavior of OpenShift is to disconnect idle users from the management console after 15 minutes.'</w:t>
            </w:r>
          </w:p>
          <w:p>
            <w:r>
              <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availableNo information available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availableNo information availableRed Hat OpenStack Platform v13</w:t>
            </w:r>
          </w:p>
          <w:p>
            <w:r>
              <w:t>'Not applicable. When AC-2(5) is implemented, the non-configurable behavior of Red Hat OpenStack Platform is to disconnect the idle user from the user interface.'</w:t>
            </w:r>
          </w:p>
          <w:p>
            <w:r>
              <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availableNo information availableNo information availableNo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Red Hat OpenShift Container Platform 3.x</w:t>
            </w:r>
          </w:p>
          <w:p>
            <w:r>
              <w:t>'All system events, regardless of local or remote, are captured through the OpenShift and underlying Red Hat Enterprise Linux audit subsystem. This control is inherently met when auditing is enabled.'</w:t>
            </w:r>
          </w:p>
          <w:p>
            <w:r>
              <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Red Hat OpenShift Container Platform 3.x</w:t>
            </w:r>
          </w:p>
          <w:p>
            <w:r>
              <w:t>'OpenShift uses the following cryptographic algorithms and ciphers to protect the confidentiality and integrity of remote access sessions:         - TLS_ECDHE_ECDSA_WITH_AES_128_GCM_SHA256         - TLS_ECDHE_RSA_WITH_AES_128_GCM_SHA256         - TLS_ECDHE_ECDSA_WITH_AES_256_GCM_SHA384         - TLS_ECDHE_RSA_WITH_AES_256_GCM_SHA384         - TLS_ECDHE_ECDSA_WITH_AES_128_CBC_SHA         - TLS_ECDHE_ECDSA_WITH_AES_256_CBC_SHA         - TLS_ECDHE_RSA_WITH_AES_128_CBC_SHA         - TLS_ECDHE_RSA_WITH_AES_256_CBC_SHA         - TLS_RSA_WITH_AES_128_CBC_SHA         - TLS_RSA_WITH_AES_256_CBC_SHA         - TLS_ECDHE_RSA_WITH_3DES_EDE_CBC_SHA         - TLS_RSA_WITH_3DES_EDE_CBC_SHA'</w:t>
            </w:r>
          </w:p>
          <w:p>
            <w:r>
              <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availableNo information available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Red Hat OpenShift Container Platform 3.x</w:t>
            </w:r>
          </w:p>
          <w:p>
            <w:r>
              <w:t>'//* The customer will be responsible for requiring remote access connections to the customer application to be routed through customer-defined network access control points. A successful control response will need to address the nature, number, and location of such access control points, as well as the security controls in place to protect those access control points. */'</w:t>
            </w:r>
          </w:p>
          <w:p>
            <w:r>
              <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Red Hat OpenStack Platform v13: No information available for component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available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Red Hat OpenShift Container Platform 3.x: No information available for component
Red Hat OpenShift Container Platform 3.x: No information available for component
Red Hat OpenStack Platform v13: No information available for component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availableNo information available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Red Hat OpenShift Container Platform 3.x</w:t>
            </w:r>
          </w:p>
          <w:p>
            <w:r>
              <w:t>'//* OpenShift utilizes the firewall technology embedded into Red Hat Enterprise Linux. This technology, named firewalld, allows a system administrator to configure host-bsaed rules which take effect immediately. This gives an OpenShift operator the ability to immediately drop all remote connections. For additional information on embedded firewall capabilities, refer to the *Using Firewalls* section of the Red Hat Enterprise Linux 7 Security Guide:</w:t>
            </w:r>
          </w:p>
          <w:p>
            <w:r>
              <w:t>https://tbd/</w:t>
            </w:r>
          </w:p>
          <w:p>
            <w:r>
              <w:t>Additionally, OpenShift nodes may be placed into Maintenance Mode. This designation will migrate applications from a given cluster node to another, disconnecting any active sessions to a given cluster node.</w:t>
            </w:r>
          </w:p>
          <w:p>
            <w:r>
              <w:t>If immediate disconnect of all hosted applications are desired, individual containers may be halted. This will disconnect user sessions for tenant applications immediately. */'</w:t>
            </w:r>
          </w:p>
          <w:p>
            <w:r>
              <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availableNo information available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Red Hat OpenShift Container Platform 3.x</w:t>
            </w:r>
          </w:p>
          <w:p>
            <w:r>
              <w:t>'//* Given the data center focus of OpenShift deployments, it is likely this requirement is not applicable. A successful control response will document how, if wireless connectivity is permitted, users and devices authenticate to the wireless network. */'</w:t>
            </w:r>
          </w:p>
          <w:p>
            <w:r>
              <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available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available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Red Hat OpenStack Platform v13</w:t>
            </w:r>
          </w:p>
          <w:p>
            <w:r>
              <w:t>'This control is applicable to mobile devices, and is not applicable to the configuration of Red Hat OpenStack Platform.'</w:t>
            </w:r>
          </w:p>
          <w:p>
            <w:r>
              <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Red Hat OpenStack Platform v13: No information available for component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available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Red Hat OpenStack Platform v13</w:t>
            </w:r>
          </w:p>
          <w:p>
            <w:r>
              <w:t>'This control reflects organizational procedures/policies outside the scope of configuring Red Hat OpenStack Platform. This control is not applicable.'</w:t>
            </w:r>
          </w:p>
          <w:p>
            <w:r>
              <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available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available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availableNo information availableNo information availableNo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availableNo information availableNo information availableNo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availableNo information availableNo information availableNo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availableNo information availableNo information availableNo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availableNo information availableNo information availableNo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availableNo information availableNo information availableNo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availableNo information availableNo information availableNo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availableNo information availableNo information availableNo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availableNo information availableNo information availableNo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availableNo information availableNo information availableNo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availableNo information availableNo information availableNo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availableNo information availableNo information availableNo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availableNo information availableNo information availableNo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availableNo information availableNo information availableNo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availableNo information availableNo information availableNo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available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Ansible Tower</w:t>
            </w:r>
          </w:p>
          <w:p>
            <w:r>
              <w:t>'By default Ansible Tower generates audit records containing information that establishes what type of event occured, when the event occured, where the event occured, the source of the event, the outcome of the event, and the identity of individuals or subjects associated with the event.</w:t>
            </w:r>
          </w:p>
          <w:p>
            <w:r>
              <w:t>Ansible Tower cannot be configured to be out of compliance with this control.</w:t>
            </w:r>
          </w:p>
          <w:p>
            <w:r>
              <w:t>A sample audit record is provided below.</w:t>
            </w:r>
          </w:p>
          <w:p>
            <w:r>
              <w:t>TYPE OF EVENT: The "operation" field identifies the type of event recorded. In this case, a new user was created.</w:t>
            </w:r>
          </w:p>
          <w:p>
            <w:r>
              <w:t>WHEN THE EVENT OCCURED: The "timestamp" field indicates the system time of when the event occured. In this example the event happened at 2018-06-19T00:46:45.337458Z.</w:t>
            </w:r>
          </w:p>
          <w:p>
            <w:r>
              <w:t>WHERE THE EVENT OCCURED: The "X-API-Node" field indicates where the event occured. In this example, the host was tower.redhatgov.io.</w:t>
            </w:r>
          </w:p>
          <w:p>
            <w:r>
              <w:t>SOURCE OF EVENT: The "actor" field indicates the "alice" username initiated this event.</w:t>
            </w:r>
          </w:p>
          <w:p>
            <w:r>
              <w:t>OUTCOME OF EVENT: The "changes" field indicate the user was created with associated metadata such as first_name and last_name.</w:t>
            </w:r>
          </w:p>
          <w:p>
            <w:r>
              <w:t>IDENTITY OF INDIVIDUALS/OBJECTS INVOLVED: The "summary_fields" indicates an actor with the username "alice" created a new user with the username "bob."</w:t>
            </w:r>
          </w:p>
          <w:p>
            <w:r>
              <w:t>Full documentation of all available fields is available in the Ansible Tower product documentation:</w:t>
            </w:r>
          </w:p>
          <w:p>
            <w:r>
              <w:t>https://docs.ansible.com/ansible-tower/latest/html/towerapi/activity_stream.html</w:t>
            </w:r>
          </w:p>
          <w:p>
            <w:r>
              <w:t/>
            </w:r>
          </w:p>
          <w:p>
            <w:r>
              <w:t>---      HTTP 200 OK      Allow: GET, HEAD, OPTIONS      Content-Type: application/json      Vary: Accept      X-API-Node: tower.redhatgov.io      X-API-Time: 0.739s      ....      {          "id": 25,          "type": "activity_stream",          "url": "/api/v1/activity_stream/25/",          "related": {              "user": [                  "/api/v1/users/4/"              ],              "actor": "/api/v1/users/1/"          },          "summary_fields": {              "user": [                  {                      "username": "bob",                      "first_name": "Bob",                      "last_name": "Ross",                      "id": 4                  }              ],              "actor": {                  "username": "alice",                  "first_name": "Alice",                  "last_name": "Liddel",                  "id": 1              }          },          "timestamp": "2018-06-19T00:46:45.337458Z",          "operation": "create",          "changes": {              "username": "bob",              "first_name": "Bob",              "last_name": "Ross",              "is_active": true,              "id": 4,              "is_superuser": false,              "is_staff": false,              "password": "hidden",              "email": "bob@ross.com",              "date_joined": "2018-06-19 00:46:45.314590+00:00"          },          "object1": "user",          "object2": "",          "object_association": ""      } ---'</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available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availableNo information availableNo information availableNo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Ansible Tower</w:t>
            </w:r>
          </w:p>
          <w:p>
            <w:r>
              <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availableNo information availableNo information availableNo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availableNo information availableNo information availableNo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does not currently have the capability to notify administrators in the event of an audit processing failure. This feature is being tracked in BugZilla:</w:t>
            </w:r>
          </w:p>
          <w:p>
            <w:r>
              <w:t>https://github.com/ComplianceAsCode/redhat/issues/341'</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currently have the capability to take an organizationally-defined action of shut down, overwrite, or halting audit record generation. This feature is being tracked in BugZilla:</w:t>
            </w:r>
          </w:p>
          <w:p>
            <w:r>
              <w:t>https://github.com/ComplianceAsCode/redhat/issues/342'</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availableNo information availableNo information availableNo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availableNo information availableNo information availableNo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availableNo information availableNo information availableNo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'OpenShift embeds the Elasticsearch, Fluentd, and Kibana (EFK) stack. This pre-integrated audit reduction capability aggregates logs from nodes and applications running inside your OpenShift Container Platform. Once deployed it uses Fluentd to aggregate log events from all the nodes, projects, and pods into Elasticsearch (ES). It also provides a centralized Kibana web UI where users and administrators can create rich visualizations and dashboards with the aggregated data. Triggers may be setup to detect atypical use.'</w:t>
            </w:r>
          </w:p>
          <w:p>
            <w:r>
              <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'OpenShift logging subsystems do not alter the original contents or time ordering of audit records.'</w:t>
            </w:r>
          </w:p>
          <w:p>
            <w:r>
              <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availableNo information available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Red Hat OpenShift Container Platform 3.x</w:t>
            </w:r>
          </w:p>
          <w:p>
            <w:r>
              <w:t>'//* Customers are responsible for ensuring that the information system provides the capability to process audit records for events of interest based on defined fields within audit records. Those fields are generally defined at an organizational level through AU-3.  A successful control response will discuss how audit records can be queried based on these fields. */'</w:t>
            </w:r>
          </w:p>
          <w:p>
            <w:r>
              <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availableNo information availableNo information availableNo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availableNo information available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availableNo information available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availableNo information available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Ansible Tower</w:t>
            </w:r>
          </w:p>
          <w:p>
            <w:r>
              <w:t>'Ansible Tower logfiles have been consolidated and can be easily accessed from two centralized locations:</w:t>
            </w:r>
          </w:p>
          <w:p>
            <w:r>
              <w:t>- /var/log/tower/ - /var/log/supervisor/</w:t>
            </w:r>
          </w:p>
          <w:p>
            <w:r>
              <w:t>Each directory is protected by operating system-level mandatory access control settings and require administrative (root) privilege to access.</w:t>
            </w:r>
          </w:p>
          <w:p>
            <w:r>
              <w:t>The ability to protect embedded log data, such as those included in the Ansible Tower Activity Stream, is being tracked on GitHub:</w:t>
            </w:r>
          </w:p>
          <w:p>
            <w:r>
              <w:t>https://github.com/ComplianceAsCode/redhat/issues/343'</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availableNo information available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Red Hat OpenShift Container Platform 3.x</w:t>
            </w:r>
          </w:p>
          <w:p>
            <w:r>
              <w:t>'//* Customers are required to back up audit records at least weekly to a physically different system or component than the system being audited. A successful control response will discuss the way that audit records are backed up to a system other than the one being audited. This can include a centralized repository for all audit records.</w:t>
            </w:r>
          </w:p>
          <w:p>
            <w:r>
              <w:t>To satisfy this control, many information system components offload audit records to a central service via AU-4(1). */'</w:t>
            </w:r>
          </w:p>
          <w:p>
            <w:r>
              <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available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Red Hat OpenStack Platform v13</w:t>
            </w:r>
          </w:p>
          <w:p>
            <w:r>
              <w:t>'Documentation/guidance on configuring Red Hat OpenStack Platform logs to only be accessible by a subset of privileged users is being tracked on GitHub:</w:t>
            </w:r>
          </w:p>
          <w:p>
            <w:r>
              <w:t>https://github.com/ComplianceAsCode/redhat-openstack-platform-13/issues/200'</w:t>
            </w:r>
          </w:p>
          <w:p>
            <w:r>
              <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availableNo information availableNo information availableNo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Ansible Tower</w:t>
            </w:r>
          </w:p>
          <w:p>
            <w:r>
              <w:t>'Ansible Tower currently does not have the capability to retain audit records for an organizationally-defined time period.</w:t>
            </w:r>
          </w:p>
          <w:p>
            <w:r>
              <w:t>This capability is being tracked on GitHub: http://ssptool.securitycentral.io/certifications/FedRAMP-low/NIST-800-53/AU-11'</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availableNo information availableNo information availableNo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availableNo information availableNo information availableNo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'By default, Ansible Tower audits the following events. Audit of these events is automatic and not user configurable.</w:t>
            </w:r>
          </w:p>
          <w:p>
            <w:r>
              <w:t>- Audit User &amp; Group Management Events, User modify (Success and Failure) - Audit User &amp; Group Management Events, User add (Success and Failure) - Audit User &amp; Group Management Events, User delete (Success and Failure) - Audit User &amp; Group Management Events, Group/Role add (Success and Failure) - Audit User &amp; Group Management Events, Group/Role delete (Success and Failure) - Audit User &amp; Group Management Events, Group/Role modify (Success and Failure)</w:t>
            </w:r>
          </w:p>
          <w:p>
            <w:r>
              <w:t/>
            </w:r>
          </w:p>
          <w:p>
            <w:r>
              <w:t>The following BugZillas track feature creation for Ansible Tower to audit certain events:</w:t>
            </w:r>
          </w:p>
          <w:p>
            <w:r>
              <w:t>- Audit Logons (Success and Failure): https://github.com/ComplianceAsCode/redhat/issues/345</w:t>
            </w:r>
          </w:p>
          <w:p>
            <w:r>
              <w:t>- Audit Logoff (Success and Failure): https://github.com/ComplianceAsCode/redhat/issues/346</w:t>
            </w:r>
          </w:p>
          <w:p>
            <w:r>
              <w:t>- Audit File &amp; Object Creation (Success and Failure):</w:t>
            </w:r>
          </w:p>
          <w:p>
            <w:r>
              <w:t>- Audit File &amp; Object Access (Success and Failure): https://github.com/ComplianceAsCode/redhat/issues/348</w:t>
            </w:r>
          </w:p>
          <w:p>
            <w:r>
              <w:t>- Audit File &amp; Object Deletion (Success and Failure)</w:t>
            </w:r>
          </w:p>
          <w:p>
            <w:r>
              <w:t>- Audit File &amp; Object Modification (Success and Failure)</w:t>
            </w:r>
          </w:p>
          <w:p>
            <w:r>
              <w:t>- Audit File &amp; Object Permission Changes (Success and Failure): https://github.com/ComplianceAsCode/redhat/issues/351</w:t>
            </w:r>
          </w:p>
          <w:p>
            <w:r>
              <w:t>- Audit File &amp; Object Ownership Modifications (Success and Failure): https://github.com/ComplianceAsCode/redhat/issues/352</w:t>
            </w:r>
          </w:p>
          <w:p>
            <w:r>
              <w:t>- Audit User &amp; Group Management Events, User suspend (Success and Failure): https://github.com/ComplianceAsCode/redhat/issues/451</w:t>
            </w:r>
          </w:p>
          <w:p>
            <w:r>
              <w:t>- Audit User &amp; Group Management Events, User lock (Success and Failure): https://github.com/ComplianceAsCode/redhat/issues/452</w:t>
            </w:r>
          </w:p>
          <w:p>
            <w:r>
              <w:t>- Audit Use of Privileged/Special Rights, security or policy changes (Success and Failure): https://github.com/ComplianceAsCode/redhat/issues/456</w:t>
            </w:r>
          </w:p>
          <w:p>
            <w:r>
              <w:t>- Audit Use of Privileged/Special Rights, configuration changes (Success and Failure): https://github.com/ComplianceAsCode/redhat/issues/457</w:t>
            </w:r>
          </w:p>
          <w:p>
            <w:r>
              <w:t>- Audit Use of Privileged/Special Rights, Admin or root-level access (Success and Failure): - Audit Privilege/Role Escalation (Success and Failure):</w:t>
            </w:r>
          </w:p>
          <w:p>
            <w:r>
              <w:t>- Audit and Log Data Access (Success and Failure): https://github.com/ComplianceAsCode/redhat/issues/460</w:t>
            </w:r>
          </w:p>
          <w:p>
            <w:r>
              <w:t>- Export of Information (Success and Failure): https://github.com/ComplianceAsCode/redhat/issues/461</w:t>
            </w:r>
          </w:p>
          <w:p>
            <w:r>
              <w:t>- Import of Information (Success and Failure):</w:t>
            </w:r>
          </w:p>
          <w:p>
            <w:r>
              <w:t>Certain events, such as updating Projects, may pull data from a SCM. In such cases the audit event includes the content defined in AU-3 as well as the URL if the information being imported.</w:t>
            </w:r>
          </w:p>
          <w:p>
            <w:r>
              <w:t>A sample audit event for updating a "Demo Project" with content from GitHub is below. The "scm_url" field reflects source of information being imported and "status" field indicates succes or failure:</w:t>
            </w:r>
          </w:p>
          <w:p>
            <w:r>
              <w:t>    {         "count": 1,         "next": null,         "previous": null,         "results": [             {                 "id": 2,                 "type": "project_update",                 "url": "/api/v1/project_updates/2/",                 "related": {                     "created_by": "/api/v1/users/1/",                     "unified_job_template": "/api/v1/projects/4/",                     "stdout": "/api/v1/project_updates/2/stdout/",                     "project": "/api/v1/projects/4/",                     "cancel": "/api/v1/project_updates/2/cancel/",                     "notifications": "/api/v1/project_updates/2/notifications/",                     "scm_inventory_updates": "/api/v1/project_updates/2/scm_inventory_updates/"                 },                 "summary_fields": {                     "instance_group": {                         "id": 1,                         "name": "tower"                     },                     "unified_job_template": {                         "id": 4,                         "name": "Demo Project",                         "description": "",                         "unified_job_type": "project_update"                     },                     "project": {                         "id": 4,                         "name": "Demo Project",                         "description": "",                         "status": "successful",                         "scm_type": "git"                     },                     "created_by": {                         "id": 1,                         "username": "admin",                         "first_name": "",                         "last_name": ""                     },                     "user_capabilities": {                         "start": true,                         "delete": true                     }                 },                 "created": "2018-06-29T16:31:37.862Z",                 "modified": "2018-06-29T16:31:38.111Z",                 "name": "Demo Project",                 "description": "",                 "unified_job_template": 4,                 "launch_type": "manual",                 "status": "successful",                 "failed": false,                 "started": "2018-06-29T16:31:38.190595Z",                 "finished": "2018-06-29T16:31:41.932635Z",                 "elapsed": 3.742,                 "job_explanation": "",                 "execution_node": "localhost",                 "local_path": "_4__demo_project",                 "scm_type": "git",                 "scm_url": "https://github.com/ansible/ansible-tower-samples",                 "scm_branch": "",                 "scm_clean": false,                 "scm_delete_on_update": false,                 "credential": null,                 "timeout": 0,                 "project": 4,                 "job_type": "check"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Documentation/guidance on satisfying this control is being tracked on GitHub:</w:t>
            </w:r>
          </w:p>
          <w:p>
            <w:r>
              <w:t>https://github.com/ComplianceAsCode/redhat/issues/296'</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'Customers are required to generate audit records for the events defined in AU-2d with the content defined in AU-3. A successful control response will discuss how audit records are generated, and how they meet the requirements defined in AU-2 and AU-3.</w:t>
            </w:r>
          </w:p>
          <w:p>
            <w:r>
              <w:t>Documentation/guidance on satisfying this control is being tracked on GitHub:</w:t>
            </w:r>
          </w:p>
          <w:p>
            <w:r>
              <w:t>https://github.com/ComplianceAsCode/redhat/issues/297'</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availableNo information availableNo information availableNo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availableNo information availableNo information availableNo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availableNo information availableNo information availableNo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availableNo information availableNo information availableNo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availableNo information availableNo information availableNo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availableNo information availableNo information availableNo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availableNo information availableNo information availableNo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Ansible Tower</w:t>
            </w:r>
          </w:p>
          <w:p>
            <w:r>
              <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available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available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available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available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available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available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available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availableNo information availableNo information availableNo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available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available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available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available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Red Hat OpenStack Platform v13</w:t>
            </w:r>
          </w:p>
          <w:p>
            <w:r>
              <w:t>'Documentation/guidance on how to implement traffic flow policies is being tracked on GitHub:</w:t>
            </w:r>
          </w:p>
          <w:p>
            <w:r>
              <w:t>https://github.com/ComplianceAsCode/redhat-openstack-platform-13/issues/204'</w:t>
            </w:r>
          </w:p>
          <w:p>
            <w:r>
              <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availableNo information availableNo information availableNo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availableNo information availableNo information availableNo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availableNo information availableNo information availableNo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availableNo information availableNo information availableNo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availableNo information availableNo information availableNo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availableNo information availableNo information availableNo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availableNo information availableNo information availableNo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availableNo information availableNo information availableNo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availableNo information availableNo information availableNo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availableNo information availableNo information availableNo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available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available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available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availableNo information availableNo information availableNo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availableNo information availableNo information availableNo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availableNo information availableNo information availableNo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availableNo information availableNo information availableNo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availableNo information availableNo information availableNo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availableNo information availableNo information availableNo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Ansible Tower</w:t>
            </w:r>
          </w:p>
          <w:p>
            <w:r>
              <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availableNo information available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availableNo information available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reviewing and updating the baseline configuration of the information system as a part of information system component installations and upgrades. A successful control response will need to address updates to the baseline configuration as a part of installations and upgrades. */'</w:t>
            </w:r>
          </w:p>
          <w:p>
            <w:r>
              <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Red Hat OpenStack Platform v13</w:t>
            </w:r>
          </w:p>
          <w:p>
            <w:r>
              <w:t>'Documentation/guidance on lifecycle management of Red Hat OpenStack Platform is being tracked in GitHub:</w:t>
            </w:r>
          </w:p>
          <w:p>
            <w:r>
              <w:t>https://github.com/ComplianceAsCode/redhat-openstack-platform-13/issues/210'</w:t>
            </w:r>
          </w:p>
          <w:p>
            <w:r>
              <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availableNo information available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Red Hat OpenShift Container Platform 3.x</w:t>
            </w:r>
          </w:p>
          <w:p>
            <w:r>
              <w:t>'//* The customer will be responsible for retaining previous versions of baseline configurations to support rollback. A successful control response will need to address how previous versions of baseline configurations will be retained in order to roll back to a previous version. */'</w:t>
            </w:r>
          </w:p>
          <w:p>
            <w:r>
              <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availableNo information available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availableNo information available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availableNo information available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is not applicable to OpenShift.'</w:t>
            </w:r>
          </w:p>
          <w:p>
            <w:r>
              <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'This control is not applicable to OpenShift.'</w:t>
            </w:r>
          </w:p>
          <w:p>
            <w:r>
              <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availableNo information available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availableNo information available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availableNo information available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availableNo information available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availableNo information available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 The customer will be responsible for implementing approved configuration-controlled changes to the system. A successful control response will need to address how changes are implemented after being approved. This can include tools used to ensure that changes are implemented after approval. */'</w:t>
            </w:r>
          </w:p>
          <w:p>
            <w:r>
              <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availableNo information available</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availableNo information available</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Ansible Tower</w:t>
            </w:r>
          </w:p>
          <w:p>
            <w:r>
              <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Red Hat OpenStack Platform v13</w:t>
            </w:r>
          </w:p>
          <w:p>
            <w:r>
              <w:t>'Documentation/guidance on enforcing access restrictions associated with changes to Red Hat OpenStack Platform is being tracked on GitHub:</w:t>
            </w:r>
          </w:p>
          <w:p>
            <w:r>
              <w:t>https://github.com/ComplianceAsCode/redhat-openstack-platform-13/issues/214'</w:t>
            </w:r>
          </w:p>
          <w:p>
            <w:r>
              <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Red Hat OpenShift Container Platform 3.x</w:t>
            </w:r>
          </w:p>
          <w:p>
            <w:r>
              <w:t>'//* The customer will be responsible for enforcing access restrictions, and supporting auditing of the enforcement actions. A successful control response will explain how access restrictions are enforced, and how this access is audited. */'</w:t>
            </w:r>
          </w:p>
          <w:p>
            <w:r>
              <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availableNo information available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Red Hat OpenShift Container Platform 3.x</w:t>
            </w:r>
          </w:p>
          <w:p>
            <w:r>
              <w:t>'To ensure the system can cryptographically verify base software packages of OpenShift, the yum gpgcheck option must be enabled in the underlying Red Hat Enterprise Linux. This is accomplished by applying the following Red Hat CCEs:</w:t>
            </w:r>
          </w:p>
          <w:p>
            <w:r>
              <w:t>        - CCE-26989-4: Ensure gpgcheck Enabled in Main Yum Configuration         - CCE-26957-1: Ensure Red Hat GPG Key Installed         - CCE-26876-3: Ensure gpgcheck Enabled for All Yum Package                        Repositories         - CCE-80347-8: Ensure gpgcheck Enabled for Local Packages         - CCE-80348-6: Ensure gpgcheck Enabled for Repository Metadata'</w:t>
            </w:r>
          </w:p>
          <w:p>
            <w:r>
              <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available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availableNo information availableNo information availableNo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availableNo information availableNo information availableNo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availableNo information availableNo information availableNo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 Use of the NIST National Checklist for Ansible Tower is suggested as a supported, US Government recognized, vendor supported, baseline.'</w:t>
            </w:r>
          </w:p>
          <w:p>
            <w:r>
              <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'The customer will be responsible for implementing configuration settings as defined in CM-6(a). A successful control response will describe how mandatory configuration settings are implemented. This can include the process or documentation followed.</w:t>
            </w:r>
          </w:p>
          <w:p>
            <w:r>
              <w:t>Creation of a Ansible Tower configuration baseline is being tracked on GitHub:</w:t>
            </w:r>
          </w:p>
          <w:p>
            <w:r>
              <w:t>https://github.com/ComplianceAsCode/redhat/issues/299'</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available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Red Hat OpenStack Platform v13</w:t>
            </w:r>
          </w:p>
          <w:p>
            <w:r>
              <w:t>'Documentation/guidance for this control is being tracked on GitHub:</w:t>
            </w:r>
          </w:p>
          <w:p>
            <w:r>
              <w:t>https://github.com/ComplianceAsCode/redhat-openstack-platform-13/issues/218'</w:t>
            </w:r>
          </w:p>
          <w:p>
            <w:r>
              <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availableNo information availableNo information availableNo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availableNo information available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availableNo information available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 The customer will be responsible for reviewing the information system at least monthly to identify unnecessary or nonsecure functions, ports, protocols, and services. A successful control response will describe how often functions, ports, protocols, and services are reviewed. */'</w:t>
            </w:r>
          </w:p>
          <w:p>
            <w:r>
              <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Red Hat OpenShift Container Platform 3.x</w:t>
            </w:r>
          </w:p>
          <w:p>
            <w:r>
              <w:t>'//* The customer will be responsible for disabling functions, ports, protocols, and services that have been deemed to be unnecessary or nonsecure. A successful control response will explain that these functions, ports, protocols, and services found during the review process are disabled. */'</w:t>
            </w:r>
          </w:p>
          <w:p>
            <w:r>
              <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availableNo information available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Red Hat OpenShift Container Platform 3.x</w:t>
            </w:r>
          </w:p>
          <w:p>
            <w:r>
              <w:t>'//* The customer will be responsible for preventing program execution in accordance with organizational defined policies regarding software program usage and restrictions. A successful control response will explain the process used to ensure that policies followed. This can include processes used to detect unauthorized software, or any whitelisting used.</w:t>
            </w:r>
          </w:p>
          <w:p>
            <w:r>
              <w:t>OpenShift utilizes trusted container registries to house white-listed container images. The organization should define process for managing said trusted registries to satisfy this control. */'</w:t>
            </w:r>
          </w:p>
          <w:p>
            <w:r>
              <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availableNo information available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availableNo information available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Red Hat OpenShift Container Platform 3.x</w:t>
            </w:r>
          </w:p>
          <w:p>
            <w:r>
              <w:t>'//* The customer will be responsible for identifying software programs authorized to execute on the information system. A successful control response will explain the process used to identify authorized software programs.</w:t>
            </w:r>
          </w:p>
          <w:p>
            <w:r>
              <w:t>Red Hat container image signing provides a path to ensure authorship, integrity and nonrepudiation. Refer to the Container Image Signing Integration Guide for procedures on how to setup and maintain container signing:</w:t>
            </w:r>
          </w:p>
          <w:p>
            <w:r>
              <w:t>https://access.redhat.com/articles/2750891 */'</w:t>
            </w:r>
          </w:p>
          <w:p>
            <w:r>
              <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Red Hat OpenShift Container Platform 3.x</w:t>
            </w:r>
          </w:p>
          <w:p>
            <w:r>
              <w:t>'//* The customer will be responsible for employing a deny-all, permit-by-exception policy to allow the execution of authorized software programs on the information system. A successful control response will explain the process to allow the execution of software on the information system. */'</w:t>
            </w:r>
          </w:p>
          <w:p>
            <w:r>
              <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Red Hat OpenShift Container Platform 3.x</w:t>
            </w:r>
          </w:p>
          <w:p>
            <w:r>
              <w:t>'//* The customer will be responsible for reviewing and updating the list of authorized software programs at least annually or when there is a change. A successful control response will outline how often the authorized software list is reviewed and updated. This should be done at least annually and when changes are made. */'</w:t>
            </w:r>
          </w:p>
          <w:p>
            <w:r>
              <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availableNo information availableNo information availableNo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availableNo information availableNo information availableNo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availableNo information availableNo information availableNo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Red Hat OpenShift Container Platform 3.x</w:t>
            </w:r>
          </w:p>
          <w:p>
            <w:r>
              <w:t>'//* The customer will be responsible updating the inventory of information system components and an integral part of installations, removals, and information system updates. A successful control response will include a description of how the inventory is updated when any of the above events change the inventory. */'</w:t>
            </w:r>
          </w:p>
          <w:p>
            <w:r>
              <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availableNo information available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availableNo information available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employing automated mechanisms continuously to detect the presence of unauthorized software within the information system. A successful control response will describe automated systems that are in place to detect unauthorized software on the information system. */'</w:t>
            </w:r>
          </w:p>
          <w:p>
            <w:r>
              <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actions taken when unauthorized software is detected. A successful control response will describe the actions taken when unauthorized software is detected. This can include notifying personnel, isolating the system, and disabling network access to that system. */'</w:t>
            </w:r>
          </w:p>
          <w:p>
            <w:r>
              <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available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Ansible Tower</w:t>
            </w:r>
          </w:p>
          <w:p>
            <w:r>
              <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availableNo information availableNo information availableNo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availableNo information availableNo information availableNo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availableNo information availableNo information availableNo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availableNo information availableNo information availableNo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availableNo information availableNo information availableNo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availableNo information availableNo information availableNo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availableNo information availableNo information availableNo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availableNo information availableNo information availableNo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availableNo information availableNo information availableNo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availableNo information availableNo information availableNo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availableNo information availableNo information availableNo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availableNo information availableNo information availableNo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Red Hat OpenStack Platform v13</w:t>
            </w:r>
          </w:p>
          <w:p>
            <w:r>
              <w:t>'Documentation/guidance on capacity planning for Red Hat OpenStack Platform is being tracked on GitHub:</w:t>
            </w:r>
          </w:p>
          <w:p>
            <w:r>
              <w:t>http://ssptool.securitycentral.io/certifications/FedRAMP-med/NIST-800-53/CP-2%20(2)'</w:t>
            </w:r>
          </w:p>
          <w:p>
            <w:r>
              <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available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availableNo information availableNo information availableNo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availableNo information availableNo information availableNo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Ansible Tower</w:t>
            </w:r>
          </w:p>
          <w:p>
            <w:r>
              <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availableNo information availableNo information availableNo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availableNo information availableNo information availableNo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availableNo information availableNo information availableNo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availableNo information availableNo information availableNo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available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available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available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available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availableNo information availableNo information availableNo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availableNo information availableNo information availableNo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availableNo information availableNo information availableNo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'As a procedural control, the process of backing up Ansible Tower is outside the scope of a configuration guide.</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'As a procedural control, the process of backing up Ansible Tower is outside the scope of a configuration guide.</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'As a procedural control, the process of backing up Ansible Tower is outside the scope of a configuration guide.</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Ansible Tower</w:t>
            </w:r>
          </w:p>
          <w:p>
            <w:r>
              <w:t>'As a procedural control, the process of backing up Ansible Tower is outside the scope of a configuration guide.</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Documentation on backing up and restoring Ansible Tower data can be found in the Ansible Tower Administration guide:</w:t>
            </w:r>
          </w:p>
          <w:p>
            <w:r>
              <w:t>https://docs.ansible.com/ansible-tower/latest/html/administration/backup_restore.html'</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availableNo information available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Red Hat OpenShift Container Platform 3.x</w:t>
            </w:r>
          </w:p>
          <w:p>
            <w:r>
              <w:t>'//* The customer will be responsible for testing backup information at least annually to verify media reliability and information integrity. */'</w:t>
            </w:r>
          </w:p>
          <w:p>
            <w:r>
              <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availableNo information available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Red Hat OpenShift Container Platform 3.x</w:t>
            </w:r>
          </w:p>
          <w:p>
            <w:r>
              <w:t>'//* The customer will be responsible for enabling geo-replicated backups within their subscriptions, which will allow restoration from backup. */'</w:t>
            </w:r>
          </w:p>
          <w:p>
            <w:r>
              <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Ansible Tower</w:t>
            </w:r>
          </w:p>
          <w:p>
            <w:r>
              <w:t>'Guidance on establishing backup procedures can be found in the Ansible Tower Administration Guide:</w:t>
            </w:r>
          </w:p>
          <w:p>
            <w:r>
              <w:t>https://docs.ansible.com/ansible-tower/latest/html/administration/backup_restore.html</w:t>
            </w:r>
          </w:p>
          <w:p>
            <w:r>
              <w:t>Note that backup of the Ansible Tower database and Ansible Tower playbooks reflects two distinct processes.'</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Red Hat OpenShift Container Platform 3.x</w:t>
            </w:r>
          </w:p>
          <w:p>
            <w:r>
              <w:t>'//* The customer will be responsible for implementing transaction recovery within the customer application. A successful control response will need to address how transactions are performed and what occurs in the case of failed or conflicting transactions. */'</w:t>
            </w:r>
          </w:p>
          <w:p>
            <w:r>
              <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availableNo information availableNo information availableNo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availableNo information availableNo information availableNo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availableNo information availableNo information availableNo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Ansible Tower</w:t>
            </w:r>
          </w:p>
          <w:p>
            <w:r>
              <w:t>'Ansible Tower does not have the capability to uniquely identify and authenticate organizational users (or processes acting on behalf of 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Ansible Tower</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is being tracked through GitHub: https://github.com/ComplianceAsCode/redhat/issues/305'</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Red Hat OpenShift Container Platform 3.x</w:t>
            </w:r>
          </w:p>
          <w:p>
            <w:r>
              <w:t>'//* The customer will be responsible for implementing multifactor authentication for network access to non-privileged accounts. A successful control response will need to address all network- accessible non-privileged account types and the means by which multifactor authentication is enforced for each. */'</w:t>
            </w:r>
          </w:p>
          <w:p>
            <w:r>
              <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Red Hat OpenShift Container Platform 3.x</w:t>
            </w:r>
          </w:p>
          <w:p>
            <w:r>
              <w:t>'This control is not applicable to tenants of cloud computing platforms, such as OpenShift administrators.'</w:t>
            </w:r>
          </w:p>
          <w:p>
            <w:r>
              <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Red Hat OpenShift Container Platform 3.x</w:t>
            </w:r>
          </w:p>
          <w:p>
            <w:r>
              <w:t>'OpenShift requires individuals to be authenticated with an individual authenticator prior to any group authenticators being employed. This is default, non-configurable behavior of the OpenShift container platform. All users, remote or local, administrative or non-privileged, first authenticate via an individual authenticator. Once individually authenticated, group access/privileges will be granted as applicable.'</w:t>
            </w:r>
          </w:p>
          <w:p>
            <w:r>
              <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Red Hat OpenShift Container Platform 3.x: No information available for component
Red Hat OpenShift Container Platform 3.x: No information available for component
Red Hat OpenStack Platform v13: No information available for component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Red Hat OpenShift Container Platform 3.x</w:t>
            </w:r>
          </w:p>
          <w:p>
            <w:r>
              <w:t>'//* The customer will be responsible for implementing replay-resistant authentication for access to privileged accounts. Microsoft AAD and MFA solutions may be used for this purpose. A successful control response will need to address all user types and the means by which replay-resistant authentication is required for each. */'</w:t>
            </w:r>
          </w:p>
          <w:p>
            <w:r>
              <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Red Hat OpenShift Container Platform 3.x: No information available for component
Red Hat OpenShift Container Platform 3.x: No information available for component
Red Hat OpenStack Platform v13: No information available for component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availableNo information available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Red Hat OpenShift Container Platform 3.x</w:t>
            </w:r>
          </w:p>
          <w:p>
            <w:r>
              <w:t>'//* The customer will be responsible for implementing multifactor authentication such that one of the factors is provided by a device separate from the system gaining access. Examples are CAC and PIV cards.</w:t>
            </w:r>
          </w:p>
          <w:p>
            <w:r>
              <w:t>A successful control response will need to address all user types and the means by which multifactor authentication is enforced for each, as well as the strength of mechanism required by the MFA solution. */'</w:t>
            </w:r>
          </w:p>
          <w:p>
            <w:r>
              <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Ansible Tower</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Documentation/guidance for this control is being tracked on GitHub:</w:t>
            </w:r>
          </w:p>
          <w:p>
            <w:r>
              <w:t>https://github.com/ComplianceAsCode/redhat/issues/306'</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availableNo information available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availableNo information available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Red Hat OpenShift Container Platform 3.x</w:t>
            </w:r>
          </w:p>
          <w:p>
            <w:r>
              <w:t>'//* The customer will be responsible for ensuring that customer-owned infrastructure is  properly authenticated prior to establishing a connection to the rest of the customer system. A successful control response will need to address the type of infrastructure in use (e.g. bare metal, virtual machines, etc) and the mechanism by which each is authenticated.</w:t>
            </w:r>
          </w:p>
          <w:p>
            <w:r>
              <w:t>OpenShift nodes can be configured with x509/PKI certificates, which will provide identity of the machines. */'</w:t>
            </w:r>
          </w:p>
          <w:p>
            <w:r>
              <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availableNo information availableNo information availableNo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availableNo information availableNo information availableNo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availableNo information availableNo information availableNo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Ansible Tower</w:t>
            </w:r>
          </w:p>
          <w:p>
            <w:r>
              <w:t>'This is an organizational control outside the scope of configuring Ansible Tower.'</w:t>
            </w:r>
          </w:p>
          <w:p>
            <w:r>
              <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prevent the reuse of identifiers for an organizationally-defined time period.</w:t>
            </w:r>
          </w:p>
          <w:p>
            <w:r>
              <w:t>To satisfy this control an external authentication service, such as Red Hat IdM, must be used. This control is not applicable to Ansible Tower when an external authentication service is used.'</w:t>
            </w:r>
          </w:p>
          <w:p>
            <w:r>
              <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to disable an identifier after an organizationally-defined time period of inactivity.</w:t>
            </w:r>
          </w:p>
          <w:p>
            <w:r>
              <w:t>To satisfy this control an external authentication service, such as Red Hat IdM, must be used. This control is not applicable to Ansible Tower when an external authentication service is used.'</w:t>
            </w:r>
          </w:p>
          <w:p>
            <w:r>
              <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availableNo information available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Red Hat OpenShift Container Platform 3.x</w:t>
            </w:r>
          </w:p>
          <w:p>
            <w:r>
              <w:t>'//* The customer will be responsible for including contractor or foreign national status as a part of individual identifiers. Microsoft AAD solution may be used for this purpose. A successful control response ill need to address how contractors and foreign nationals are identified by the customer and how that information is incorporated into the individual identifier. */'</w:t>
            </w:r>
          </w:p>
          <w:p>
            <w:r>
              <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availableNo information availableNo information availableNo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establish initial authenticator content for authenticators defined by the organization (e.g. complexity requirements in IA-4).</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'Ansible Tower does not have the capability to ensure that authenticators have sufficient strength of mechanism for their intended use.</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'This is an organizational control outside the scope of configuring Ansible Tower.'</w:t>
            </w:r>
          </w:p>
          <w:p>
            <w:r>
              <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Ansible Tower</w:t>
            </w:r>
          </w:p>
          <w:p>
            <w:r>
              <w:t>'Ansible Tower does not have default account authenticators. Authenticators used during the installation of Ansible Tower, such as passwords for the embeded database, are created by the system administratur during the Ansible Tower installation. This is non-configurable behavior.</w:t>
            </w:r>
          </w:p>
          <w:p>
            <w:r>
              <w:t>This requirement is not applicable to the configuration of Ansible Tower.'</w:t>
            </w:r>
          </w:p>
          <w:p>
            <w:r>
              <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Ansible Tower</w:t>
            </w:r>
          </w:p>
          <w:p>
            <w:r>
              <w:t>'Ansible Tower does not have the capability to establish minimum and maximum lifetime restrictions and reuse conditions for authenticators.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Ansible Tower</w:t>
            </w:r>
          </w:p>
          <w:p>
            <w:r>
              <w:t>'Ansible Tower does not have the capability to change/refresh authenticators after an organizationally-defined time period by authenticator type.</w:t>
            </w:r>
          </w:p>
          <w:p>
            <w:r>
              <w:t>To satisfy this control an external authentication service, such as Red Hat IdM, must be used. This control is not applicable to Ansible Tower when an external authentication service is used.'</w:t>
            </w:r>
          </w:p>
          <w:p>
            <w:r>
              <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Ansible Tower</w:t>
            </w:r>
          </w:p>
          <w:p>
            <w:r>
              <w:t>'Ansible Tower uses SSH to connect to remote hosts (or the Windows equivalent). In order to pass the key from Tower to SSH, the key must be decrypted before it can be written to a named pipe. Tower then uses that pipe to send the key to SSH (so that it is never written to disk).</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Ansible Tower</w:t>
            </w:r>
          </w:p>
          <w:p>
            <w:r>
              <w:t>'This is an organizational control outside the scope of configuring Ansible Tower.'</w:t>
            </w:r>
          </w:p>
          <w:p>
            <w:r>
              <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Ansible Tower</w:t>
            </w:r>
          </w:p>
          <w:p>
            <w:r>
              <w:t>'This is an organizational control outside the scope of configuring Ansible Tower.'</w:t>
            </w:r>
          </w:p>
          <w:p>
            <w:r>
              <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availableNo information availableNo information availableNo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availableNo information availableNo information availableNo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availableNo information availableNo information availableNo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availableNo information availableNo information availableNo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does not have the capability to enforce minimum password complexity requirements.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enforce at least an organizationally-defined number of characters be changed when new passwords are created.</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Ansible Tower</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enforce password minimum and maximum lifetime restrictions.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prohibit password reuse.</w:t>
            </w:r>
          </w:p>
          <w:p>
            <w:r>
              <w:t>To satisfy this control an external authentication service, such as Red Hat IdM, must be used. This control is not applicable to Ansible Tower when an external authentication service is used.'</w:t>
            </w:r>
          </w:p>
          <w:p>
            <w:r>
              <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Ansible Tower</w:t>
            </w:r>
          </w:p>
          <w:p>
            <w:r>
              <w:t>'Ansible Tower does not have the capability allow the use of a temporary password for system logons with an immediate change to a permanent password.</w:t>
            </w:r>
          </w:p>
          <w:p>
            <w:r>
              <w:t>To satisfy this control an external authentication service, such as Red Hat IdM, must be used. This control is not applicable to Ansible Tower when an external authentication service is used.'</w:t>
            </w:r>
          </w:p>
          <w:p>
            <w:r>
              <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validating certificates used within the customer application. Active Directory Certificate Services may be used for this purpose. A successful control response will need to address the mechanism used to validate certificates. */'</w:t>
            </w:r>
          </w:p>
          <w:p>
            <w:r>
              <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the enforcement of authorized access to private keys associated with certificates used within the customer application. Active Directory Certificate Services may be used for this purpose. A successful control response will need to address the mechanism used to restrict access to private keys. */'</w:t>
            </w:r>
          </w:p>
          <w:p>
            <w:r>
              <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mapping the identity authenticated by a certificate to the account of the individual or group associated with that identity. Active Directory Certificate Services may be used for this purpose. A successful control response will need to address the mechanism used to map identities between certificates and accounts. */'</w:t>
            </w:r>
          </w:p>
          <w:p>
            <w:r>
              <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 The customer will be responsible for implementing a local (i.e. within their subscription) cache of revocation data. Active Directory Certificate Serices may be used for this purpose. A successful control response will need to address the mechanism used to establish and populate the revocation data. */'</w:t>
            </w:r>
          </w:p>
          <w:p>
            <w:r>
              <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availableNo information available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availableNo information available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availableNo information available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availableNo information available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Red Hat OpenShift Container Platform 3.x</w:t>
            </w:r>
          </w:p>
          <w:p>
            <w:r>
              <w:t>'//* The customer will be responsible for distributing authenticators in person with proper authorizations in place. A successful control response will need to discuss the authenticators in use, the personnel or roles serving as the registration authority, and the personnel or roles providing authorization for distribution of the authenticators. */'</w:t>
            </w:r>
          </w:p>
          <w:p>
            <w:r>
              <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availableNo information available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Red Hat OpenShift Container Platform 3.x</w:t>
            </w:r>
          </w:p>
          <w:p>
            <w:r>
              <w:t>'//* The customer will be responsible for employing automated tools to ensure that password authenticators meet strength requirements. Microsoft AAD solution may be used for this purpose. A successful control response will need to address the automated mechanism used to enforce password strength requirements. */'</w:t>
            </w:r>
          </w:p>
          <w:p>
            <w:r>
              <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Red Hat OpenShift Container Platform 3.x</w:t>
            </w:r>
          </w:p>
          <w:p>
            <w:r>
              <w:t>'//* The customer will be responsible for protecting authenticators. Microsoft AAD solution may be used for this purpose. A successful control response will need to address the mechanisms, processes, or tools used to protect authenticators. */'</w:t>
            </w:r>
          </w:p>
          <w:p>
            <w:r>
              <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Red Hat OpenShift Container Platform 3.x</w:t>
            </w:r>
          </w:p>
          <w:p>
            <w:r>
              <w:t>'//* The customer will be responsible for ensuring that unencrypted static authenticators are not embedded or stored. A successful control response will need to address both policy requirements and technical enforcement mechanisms. */'</w:t>
            </w:r>
          </w:p>
          <w:p>
            <w:r>
              <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availableNo information availableNo information availableNo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Ansible Tower</w:t>
            </w:r>
          </w:p>
          <w:p>
            <w:r>
              <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Ansible Tower</w:t>
            </w:r>
          </w:p>
          <w:p>
            <w:r>
              <w:t>'Ansible Tower natively obscures such information. Ansible Tower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Ansible Tower</w:t>
            </w:r>
          </w:p>
          <w:p>
            <w:r>
              <w:t>'The customer will be responsible for configuring Ansible Tower to use appropriate cryptographic modules. A successful control response will document what modules are in use, how to attest the configuration is in place, and references to supporing documentation outlining the FIPS 140-2 certification for enabled modules.</w:t>
            </w:r>
          </w:p>
          <w:p>
            <w:r>
              <w:t>Documentation to satisfy this control is being tracked on GitHub: https://github.com/ComplianceAsCode/redhat/issues/326'</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Ansible Tower</w:t>
            </w:r>
          </w:p>
          <w:p>
            <w:r>
              <w:t>'Ansible Tower does not have the capability to uniquely identify and authenticate non-organizational users (or processes acting on behalf of non-organizational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Ansible Tower</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Documentation on satisfying this control is being tracked on GitHub:</w:t>
            </w:r>
          </w:p>
          <w:p>
            <w:r>
              <w:t>https://github.com/ComplianceAsCode/redhat/issues/328'</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tracked on GitHub:</w:t>
            </w:r>
          </w:p>
          <w:p>
            <w:r>
              <w:t>https://github.com/ComplianceAsCode/redhat/issues/329'</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availableNo information availableNo information availableNo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tracked via GitHub:</w:t>
            </w:r>
          </w:p>
          <w:p>
            <w:r>
              <w:t>https://github.com/ComplianceAsCode/redhat/issues/330'</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developed on GitHub:</w:t>
            </w:r>
          </w:p>
          <w:p>
            <w:r>
              <w:t>https://github.com/ComplianceAsCode/redhat/issues/331'</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availableNo information availableNo information availableNo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availableNo information availableNo information availableNo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availableNo information availableNo information availableNo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availableNo information availableNo information availableNo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availableNo information availableNo information availableNo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availableNo information availableNo information availableNo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availableNo information availableNo information availableNo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available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available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Red Hat OpenStack Platform v13: No information available for component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availableNo information availableNo information availableNo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Ansible Tower</w:t>
            </w:r>
          </w:p>
          <w:p>
            <w:r>
              <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availableNo information availableNo information availableNo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availableNo information availableNo information availableNo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availableNo information availableNo information availableNo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Ansible Tower</w:t>
            </w:r>
          </w:p>
          <w:p>
            <w:r>
              <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availableNo information availableNo information availableNo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availableNo information availableNo information availableNo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availableNo information availableNo information availableNo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availableNo information availableNo information availableNo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availableNo information availableNo information availableNo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Red Hat OpenStack Platform v13: No information available for component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available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available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available</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available</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available</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available</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available</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available</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Red Hat OpenStack Platform v13: No information available for component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available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Red Hat OpenStack Platform v13: No information available for component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available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Red Hat OpenStack Platform v13: No information available for component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available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Red Hat OpenStack Platform v13: No information available for component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available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availableNo information availableNo information availableNo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availableNo information availableNo information availableNo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availableNo information availableNo information availableNo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availableNo information availableNo information availableNo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availableNo information availableNo information availableNo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availableNo information availableNo information availableNo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available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availableRed Hat OpenShift Container Platform 3.x</w:t>
            </w:r>
          </w:p>
          <w:p>
            <w:r>
              <w:t>'This control reflects organizational procedures/policies, and is not applicable to the configuration of OpenShift.'</w:t>
            </w:r>
          </w:p>
          <w:p>
            <w:r>
              <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availableRed Hat OpenShift Container Platform 3.x</w:t>
            </w:r>
          </w:p>
          <w:p>
            <w:r>
              <w:t>'This control reflects organizational procedures/policies, and is not applicable to the configuration of OpenShift.'</w:t>
            </w:r>
          </w:p>
          <w:p>
            <w:r>
              <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availableNo information availableNo information availableNo information availableRed Hat OpenShift Container Platform 3.x</w:t>
            </w:r>
          </w:p>
          <w:p>
            <w:r>
              <w:t>'This control is not applicable to OpenShift.</w:t>
            </w:r>
          </w:p>
          <w:p>
            <w:r>
              <w:t>With the exception of access established through physical presense  at the hardware and underlying operating system layers, connections to OpenShift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availableRed Hat OpenShift Container Platform 3.x</w:t>
            </w:r>
          </w:p>
          <w:p>
            <w:r>
              <w:t>'With the exception of access established through physical presense  at the hardware and underlying operating system layers, connections to OpenShift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availableRed Hat OpenShift Container Platform 3.x</w:t>
            </w:r>
          </w:p>
          <w:p>
            <w:r>
              <w:t>'The customer will be responsible for terminating the session and network connections when non-local maintenance and diagnostic activities are completed. A successful control response will need to address monitoring and enforcement of the disconnection requirement.</w:t>
            </w:r>
          </w:p>
          <w:p>
            <w:r>
              <w:t>This is frequently accomplished by automatic logon timeouts from the OpenShift web console, and SSH connection timeouts provided by the underlying operating system.'</w:t>
            </w:r>
          </w:p>
          <w:p>
            <w:r>
              <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available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available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Red Hat OpenStack Platform v13</w:t>
            </w:r>
          </w:p>
          <w:p>
            <w:r>
              <w:t>'Documentation/guidance on satisfying this control is being tracked on GitHub:</w:t>
            </w:r>
          </w:p>
          <w:p>
            <w:r>
              <w:t>https://github.com/ComplianceAsCode/redhat-openstack-platform-13/issues/275'</w:t>
            </w:r>
          </w:p>
          <w:p>
            <w:r>
              <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availableNo information availableNo information availableNo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availableNo information availableNo information availableNo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availableNo information availableNo information availableNo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availableNo information availableNo information availableNo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availableNo information availableNo information availableNo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Ansible Tower</w:t>
            </w:r>
          </w:p>
          <w:p>
            <w:r>
              <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available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available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available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available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available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available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available</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availableNo information availableNo information availableNo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availableNo information availableNo information availableNo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available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availableNo information availableNo information availableNo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availableNo information availableNo information availableNo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availableNo information availableNo information availableNo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availableNo information availableNo information availableNo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Ansible Tower</w:t>
            </w:r>
          </w:p>
          <w:p>
            <w:r>
              <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Red Hat OpenStack Platform v13: No information available for component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Red Hat OpenStack Platform v13</w:t>
            </w:r>
          </w:p>
          <w:p>
            <w:r>
              <w:t>'This control reflects organizational procedures/policies, and is not applicable to the configuration of Red Hat OpenStack Platform.'</w:t>
            </w:r>
          </w:p>
          <w:p>
            <w:r>
              <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availableNo information availableNo information availableNo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availableNo information availableNo information availableNo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availableNo information availableNo information availableNo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availableNo information availableNo information availableNo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availableNo information availableNo information availableNo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availableNo information availableNo information availableNo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availableNo information availableNo information availableNo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availableNo information availableNo information availableNo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availableNo information availableNo information availableNo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availableNo information availableNo information availableNo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availableNo information availableNo information availableNo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availableNo information availableNo information availableNo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availableNo information availableNo information availableNo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availableNo information availableNo information availableNo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availableNo information availableNo information availableNo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availableNo information availableNo information availableNo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Ansible Tower</w:t>
            </w:r>
          </w:p>
          <w:p>
            <w:r>
              <w:t>This control is outside the scope of Ansible Tower configuration.</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Ansible Tower</w:t>
            </w:r>
          </w:p>
          <w:p>
            <w:r>
              <w:t>This control is outside the scope of Ansible Tower configuration.</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availableNo information availableNo information availableNo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availableNo information availableNo information availableNo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availableNo information availableNo information availableNo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Ansible Tower</w:t>
            </w:r>
          </w:p>
          <w:p>
            <w:r>
              <w:t>This control is outside the scope of Ansible Tower configuration.</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availableNo information availableNo information availableNo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availableNo information availableNo information availableNo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Ansible Tower</w:t>
            </w:r>
          </w:p>
          <w:p>
            <w:r>
              <w:t>This control is outside the scope of Ansible Tower configuration.</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availableNo information availableNo information availableNo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availableNo information availableNo information availableNo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Ansible Tower</w:t>
            </w:r>
          </w:p>
          <w:p>
            <w:r>
              <w:t>This control is outside the scope of Ansible Tower configuration.</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Ansible Tower</w:t>
            </w:r>
          </w:p>
          <w:p>
            <w:r>
              <w:t>This control is outside the scope of Ansible Tower configuration.</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Ansible Tower</w:t>
            </w:r>
          </w:p>
          <w:p>
            <w:r>
              <w:t>This control is outside the scope of Ansible Tower configuration.</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availableNo information availableNo information availableNo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availableNo information availableNo information availableNo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Ansible Tower</w:t>
            </w:r>
          </w:p>
          <w:p>
            <w:r>
              <w:t>This control is outside the scope of Ansible Tower configuration.</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Ansible Tower</w:t>
            </w:r>
          </w:p>
          <w:p>
            <w:r>
              <w:t>This control is outside the scope of Ansible Tower configuration.</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availableNo information availableNo information availableNo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availableNo information availableNo information availableNo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availableNo information availableNo information availableNo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Ansible Tower</w:t>
            </w:r>
          </w:p>
          <w:p>
            <w:r>
              <w:t>This control is outside the scope of Ansible Tower configuration.</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Ansible Tower</w:t>
            </w:r>
          </w:p>
          <w:p>
            <w:r>
              <w:t>This control is outside the scope of Ansible Tower configuration.</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availableNo information availableNo information availableNo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Ansible Tower</w:t>
            </w:r>
          </w:p>
          <w:p>
            <w:r>
              <w:t>This control is outside the scope of Ansible Tower configuration.</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availableNo information availableNo information availableNo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availableNo information availableNo information availableNo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availableNo information availableNo information availableNo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availableNo information availableNo information availableNo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availableNo information availableNo information availableNo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availableNo information availableNo information availableNo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availableNo information availableNo information availableNo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availableNo information availableNo information availableNo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Red Hat OpenStack Platform v13: No information available for component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available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availableNo information availableNo information availableNo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availableNo information availableNo information availableNo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Red Hat OpenStack Platform v13: No information available for component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available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availableNo information availableNo information availableNo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availableNo information availableNo information availableNo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availableNo information availableNo information availableNo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availableNo information availableNo information availableNo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Red Hat OpenStack Platform v13: No information available for component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available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availableNo information availableNo information availableNo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availableNo information availableNo information availableNo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availableNo information availableNo information availableNo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availableNo information availableNo information availableNo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availableNo information availableNo information availableNo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availableNo information availableNo information availableNo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availableNo information availableNo information availableNo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availableNo information availableNo information availableNo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availableNo information availableNo information availableNo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availableNo information availableNo information availableNo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availableNo information availableNo information availableNo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availableNo information availableNo information availableNo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availableNo information availableNo information availableNo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availableNo information availableNo information availableNo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availableNo information availableNo information availableNo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availableNo information availableNo information availableNo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availableNo information availableNo information availableNo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availableNo information availableNo information availableNo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availableNo information availableNo information availableNo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availableNo information availableNo information availableNo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availableNo information availableNo information availableNo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availableNo information availableNo information availableNo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availableNo information availableNo information availableNo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availableNo information availableNo information availableNo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availableNo information availableNo information availableNo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availableNo information availableNo information availableNo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availableNo information availableNo information availableNo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availableNo information availableNo information availableNo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availableNo information availableNo information availableNo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Red Hat OpenStack Platform v13</w:t>
            </w:r>
          </w:p>
          <w:p>
            <w:r>
              <w:t>'Red Hat Satellite, the systems management platform provided by Red Hat, offers this capability. Managing Red Hat OpenStack Platform baselines through Red Hat Satellite is being tracked through GitHub:</w:t>
            </w:r>
          </w:p>
          <w:p>
            <w:r>
              <w:t>https://github.com/ComplianceAsCode/redhat-openstack-platform-13/issues/304'</w:t>
            </w:r>
          </w:p>
          <w:p>
            <w:r>
              <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available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Red Hat OpenStack Platform v13</w:t>
            </w:r>
          </w:p>
          <w:p>
            <w:r>
              <w:t>'This control relates to the operation of vulnerability management tooling. As such, it is not applicable to the configuration of Red Hat OpenStack platform.'</w:t>
            </w:r>
          </w:p>
          <w:p>
            <w:r>
              <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available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available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availableNo information availableNo information availableNo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availableNo information availableNo information availableNo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availableNo information availableNo information availableNo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availableNo information availableNo information availableNo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availableNo information availableNo information availableNo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availableNo information availableNo information availableNo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availableNo information availableNo information availableNo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availableNo information availableNo information availableNo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availableNo information availableNo information availableNo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Red Hat OpenStack Platform v13</w:t>
            </w:r>
          </w:p>
          <w:p>
            <w:r>
              <w:t>'Documentation/guidance on functional properties of Red Hat OpenStack Platform is being tracked on GitHub:</w:t>
            </w:r>
          </w:p>
          <w:p>
            <w:r>
              <w:t>https://github.com/ComplianceAsCode/redhat-openstack-platform-13/issues/305'</w:t>
            </w:r>
          </w:p>
          <w:p>
            <w:r>
              <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available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available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available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Red Hat OpenStack Platform v13</w:t>
            </w:r>
          </w:p>
          <w:p>
            <w:r>
              <w:t>'Documentation/guidance for this control is being tracked on GitHub:</w:t>
            </w:r>
          </w:p>
          <w:p>
            <w:r>
              <w:t>https://github.com/ComplianceAsCode/redhat-openstack-platform-13/issues/306'</w:t>
            </w:r>
          </w:p>
          <w:p>
            <w:r>
              <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available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Red Hat OpenStack Platform v13</w:t>
            </w:r>
          </w:p>
          <w:p>
            <w:r>
              <w:t>'Documentation/guidance for this control is being tracked on GitHub:</w:t>
            </w:r>
          </w:p>
          <w:p>
            <w:r>
              <w:t>https://github.com/ComplianceAsCode/redhat-openstack-platform-13/issues/307'</w:t>
            </w:r>
          </w:p>
          <w:p>
            <w:r>
              <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Red Hat OpenStack Platform v13</w:t>
            </w:r>
          </w:p>
          <w:p>
            <w:r>
              <w:t>'Documentation/guidance for this control is being tracked on GitHub:</w:t>
            </w:r>
          </w:p>
          <w:p>
            <w:r>
              <w:t>https://github.com/ComplianceAsCode/redhat-openstack-platform-13/issues/308'</w:t>
            </w:r>
          </w:p>
          <w:p>
            <w:r>
              <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availableNo information availableNo information availableNo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availableNo information availableNo information availableNo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availableNo information availableNo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availableNo information availableNo information availableNo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availableNo information availableNo information availableNo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availableNo information availableNo information availableNo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availableNo information availableNo information availableNo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availableNo information availableNo information availableNo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available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available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available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available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available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available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available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performing configuration management for customer-controlled operating systems and software. A successful control response will need to address the process and mechanisms involved in configuration management. */'</w:t>
            </w:r>
          </w:p>
          <w:p>
            <w:r>
              <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documenting, managing, and controlling the integrity of changes to customer-controlled operating systems and software. A successful control response will need to address the processes and mechanisms involved in these activities. */'</w:t>
            </w:r>
          </w:p>
          <w:p>
            <w:r>
              <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implementing only approved changes. A successful control response will need to address the approval process and safeguards in place to ensure only approved changes are implemented. */'</w:t>
            </w:r>
          </w:p>
          <w:p>
            <w:r>
              <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 The customer will be responsible for documenting approved changes to customer-controlled operating systems and software as well as the potential security implications of such changes. A successful control response will need to discuss the process for documentation. */'</w:t>
            </w:r>
          </w:p>
          <w:p>
            <w:r>
              <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 The customer will be responsible for tracking, resolving, and reporting security flaws within customer-controlled operating systems and software. A successful control response will need to discuss the process and tools used for tracking, resolution, and reporting. */'</w:t>
            </w:r>
          </w:p>
          <w:p>
            <w:r>
              <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Red Hat OpenShift Container Platform 3.x</w:t>
            </w:r>
          </w:p>
          <w:p>
            <w:r>
              <w:t>'//* The customer will be responsible for enabling integrity verification for customer-controlled operating systems and software. A successful control response will need to address the processes and mechanisms involved in integrity verification.</w:t>
            </w:r>
          </w:p>
          <w:p>
            <w:r>
              <w:t>Red Hat container image signing provides a path to ensure authorship, integrity, and non-repudiation. Documentation can be found in the "Container Image Signing Integration Guide":</w:t>
            </w:r>
          </w:p>
          <w:p>
            <w:r>
              <w:t>https://access.redhat.com/articles/2750891 */'</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availableNo information available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availableNo information available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ensuring that the developer of customer-controlled operating systems and software creates and implements a security assessment plan. A successful control response will need to outline the security assessment plan. */'</w:t>
            </w:r>
          </w:p>
          <w:p>
            <w:r>
              <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ensuring that the developer of customer-controlled operating systems and software performs system testing at a customer-required depto and coverage. A successful control response will need to address the types of testing performed and the depth required. */'</w:t>
            </w:r>
          </w:p>
          <w:p>
            <w:r>
              <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OpenShift Container Platform 3.x</w:t>
            </w:r>
          </w:p>
          <w:p>
            <w:r>
              <w:t>'//* The customer will be responsible for ensuring that the developer of customer-controlled operating systems and software produces evidence of the execution of the security assessment plan and the results of the security testing/evaluation. A successful control response will need to address the process by which the customer obtains and reviews the evidence and results of testing. */'</w:t>
            </w:r>
          </w:p>
          <w:p>
            <w:r>
              <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OpenShift Container Platform 3.x</w:t>
            </w:r>
          </w:p>
          <w:p>
            <w:r>
              <w:t>'//* The customer will be responsible for ensuring that the developer of customer-controlled operating systems and software implements a verifiable flaw remediation process. A successful control response will need to outline the means by which flaws are identified and addressed. */'</w:t>
            </w:r>
          </w:p>
          <w:p>
            <w:r>
              <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Red Hat OpenShift Container Platform 3.x</w:t>
            </w:r>
          </w:p>
          <w:p>
            <w:r>
              <w:t>'//* The customer will be responsible for ensuring that the developer of customer-controlled operating systems and software corrects flaws identified during security tsting. A successful control response will need to discuss the procedure for identifying flaws, alerting appropriate personnel to correct flaws, and verifying the success of the correction. */'</w:t>
            </w:r>
          </w:p>
          <w:p>
            <w:r>
              <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Red Hat OpenShift Container Platform 3.x</w:t>
            </w:r>
          </w:p>
          <w:p>
            <w:r>
              <w:t>'//* The customer will be responsible for ensuring that the developer of customer-controlled operating systems and software employs static code analysis tools. A successful control response will need to discuss the tools in use, the means by which the tools are used to identify common flaws, and the process for documenting results of testing. */'</w:t>
            </w:r>
          </w:p>
          <w:p>
            <w:r>
              <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Red Hat OpenShift Container Platform 3.x</w:t>
            </w:r>
          </w:p>
          <w:p>
            <w:r>
              <w:t>'//* The customer will be responsible for ensuring that the developer of customer-controlled operating systems and software performs threat and vulnerability analysis of testing of the as-built system or software. A successful control response will need to address the analysis of how the as-built system differs from the initial design, as well as how any new vulnerabilities created as a result of these differences are reviewed and mitigated. */'</w:t>
            </w:r>
          </w:p>
          <w:p>
            <w:r>
              <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Red Hat OpenShift Container Platform 3.x</w:t>
            </w:r>
          </w:p>
          <w:p>
            <w:r>
              <w:t>'//* The customer will be responsible for ensuring that the developer of customer-controlled operating systems and software employs dynamic code analysis tools. A successful control response will need to discuss the tools in use, the means by which the tools are used to identify common flaws, and the process for documenting results of testing. */'</w:t>
            </w:r>
          </w:p>
          <w:p>
            <w:r>
              <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availableNo information availableNo information availableNo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availableNo information availableNo information availableNo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availableNo information availableNo information availableNo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availableNo information availableNo information availableNo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Red Hat OpenShift Container Platform 3.x</w:t>
            </w:r>
          </w:p>
          <w:p>
            <w:r>
              <w:t>'//* The customer is responsible for separating user functionality including user interface services) from information system management functionality. A successful control response will indicate how user and management functionality access is separated. */'</w:t>
            </w:r>
          </w:p>
          <w:p>
            <w:r>
              <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Red Hat OpenShift Container Platform 3.x</w:t>
            </w:r>
          </w:p>
          <w:p>
            <w:r>
              <w:t>'//* The customer is responsible for preventing unauthorized and unintended information transfer via shared system resources. A successful control response will discuss how this is prevented. */'</w:t>
            </w:r>
          </w:p>
          <w:p>
            <w:r>
              <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availableNo information availableNo information availableNo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availableNo information availableNo information availableNo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Ansible Tower</w:t>
            </w:r>
          </w:p>
          <w:p>
            <w:r>
              <w:t>'Documentation of anti-dential of service capabilities is being tracked on GitHub:</w:t>
            </w:r>
          </w:p>
          <w:p>
            <w:r>
              <w:t>https://github.com/ComplianceAsCode/redhat/issues/333'</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availableNo information available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availableNo information available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availableNo information available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Red Hat OpenShift Container Platform 3.x</w:t>
            </w:r>
          </w:p>
          <w:p>
            <w:r>
              <w:t>'//* The customer is responsible to protect the availability of resources by allocating processor and memory resources by process priority and resource availability. A successful control response will discuss how resource availability is protected. */'</w:t>
            </w:r>
          </w:p>
          <w:p>
            <w:r>
              <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availableNo information availableNo information availableNo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availableRed Hat Identity Management</w:t>
            </w:r>
          </w:p>
          <w:p>
            <w:r>
              <w:t>'Documentation on how communications at key internal boundaries of Red Hat Identity Management can be monitored is forthcoming. This activity is being tracked in GitHub:</w:t>
            </w:r>
          </w:p>
          <w:p>
            <w:r>
              <w:t>https://github.com/ComplianceAsCode/redhat-identity-management/issues/142'</w:t>
            </w:r>
          </w:p>
          <w:p>
            <w:r>
              <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availableRed Hat Identity Management</w:t>
            </w:r>
          </w:p>
          <w:p>
            <w:r>
              <w:t>'Documentation regarding how Red Hat Identity Management can implement subnetworks for publicly accessible system components is forthcoming. This activity is being tracked in GitHub:</w:t>
            </w:r>
          </w:p>
          <w:p>
            <w:r>
              <w:t>https://github.com/ComplianceAsCode/redhat-identity-management/issues/143'</w:t>
            </w:r>
          </w:p>
          <w:p>
            <w:r>
              <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availableNo information availableRed Hat Identity Management</w:t>
            </w:r>
          </w:p>
          <w:p>
            <w:r>
              <w:t>'Documentation regarding how Red Hat Identity Management can route connections to external systems through a managed interface is forthcoming. This activity is being trackedin GitHub:</w:t>
            </w:r>
          </w:p>
          <w:p>
            <w:r>
              <w:t>https://github.com/ComplianceAsCode/redhat-identity-management/issues/144'</w:t>
            </w:r>
          </w:p>
          <w:p>
            <w:r>
              <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Red Hat OpenShift Container Platform 3.x</w:t>
            </w:r>
          </w:p>
          <w:p>
            <w:r>
              <w:t>'//* The customer is responsible for limiting the number of external network connetions to the information system. A successful control response will indicate the rate limiting procedures and technical enforcement. */'</w:t>
            </w:r>
          </w:p>
          <w:p>
            <w:r>
              <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availableNo information available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'This control is inherited from the network and IaaS provider.'</w:t>
            </w:r>
          </w:p>
          <w:p>
            <w:r>
              <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Red Hat OpenShift Container Platform 3.x</w:t>
            </w:r>
          </w:p>
          <w:p>
            <w:r>
              <w:t>'This control is inherited from the network and IaaS provider.'</w:t>
            </w:r>
          </w:p>
          <w:p>
            <w:r>
              <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'This control is inherited from the network and IaaS provider.'</w:t>
            </w:r>
          </w:p>
          <w:p>
            <w:r>
              <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OpenShift Container Platform 3.x</w:t>
            </w:r>
          </w:p>
          <w:p>
            <w:r>
              <w:t>'This control is inherited from the network and IaaS provider.'</w:t>
            </w:r>
          </w:p>
          <w:p>
            <w:r>
              <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OpenShift Container Platform 3.x</w:t>
            </w:r>
          </w:p>
          <w:p>
            <w:r>
              <w:t>'This control is inherited from the network and IaaS provider.'</w:t>
            </w:r>
          </w:p>
          <w:p>
            <w:r>
              <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Red Hat OpenShift Container Platform 3.x</w:t>
            </w:r>
          </w:p>
          <w:p>
            <w:r>
              <w:t>'//* The customer will be responsible for ensuring managed interfaces deny network traffic by default and allow network communications traffic by exception (i.e. deny all, permit by exception). */'</w:t>
            </w:r>
          </w:p>
          <w:p>
            <w:r>
              <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Red Hat OpenShift Container Platform 3.x</w:t>
            </w:r>
          </w:p>
          <w:p>
            <w:r>
              <w:t>'//* The customer will be responsible for implementing mechanisms to ensure OpenShift nodes to not act as proxy or relay servers between internal and external networks. */'</w:t>
            </w:r>
          </w:p>
          <w:p>
            <w:r>
              <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available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available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Red Hat OpenStack Platform v13</w:t>
            </w:r>
          </w:p>
          <w:p>
            <w:r>
              <w:t>'Documentation/guidance on this control is being developed on GitHub:</w:t>
            </w:r>
          </w:p>
          <w:p>
            <w:r>
              <w:t>https://github.com/ComplianceAsCode/redhat-openstack-platform-13/issues/336'</w:t>
            </w:r>
          </w:p>
          <w:p>
            <w:r>
              <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availableNo information available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availableNo information available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Red Hat OpenShift Container Platform 3.x</w:t>
            </w:r>
          </w:p>
          <w:p>
            <w:r>
              <w:t>'//* The customer will be responsible for implementing host-based boundary protection mechanisms. This is often through configuration of local firewalld and SELinux policies. */'</w:t>
            </w:r>
          </w:p>
          <w:p>
            <w:r>
              <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availableNo information available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Red Hat OpenShift Container Platform 3.x</w:t>
            </w:r>
          </w:p>
          <w:p>
            <w:r>
              <w:t>'//* The customer will be responsible for ensuring that OpenShift is isolated from other internal information system components by implementing physically separate subnetworks with managed interfaces to other components of the system. A successful control response will discuss the networking configuration to satisfy this control. */'</w:t>
            </w:r>
          </w:p>
          <w:p>
            <w:r>
              <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Red Hat OpenShift Container Platform 3.x</w:t>
            </w:r>
          </w:p>
          <w:p>
            <w:r>
              <w:t>'This control is inherited through organizational network services.'</w:t>
            </w:r>
          </w:p>
          <w:p>
            <w:r>
              <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availableNo information available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Red Hat OpenShift Container Platform 3.x</w:t>
            </w:r>
          </w:p>
          <w:p>
            <w:r>
              <w:t>'//* Customers are responsible for configuring their web browsers, mobile devices, etc., to enable communications through FIPS 140-2 validated encryption. Customers who enforce FDCC/USGCB settings will achieve FIPS 140-2 encryption as part of that baseline. Strong encryption with FIPS-approved ciphers is still possible when hosts are not operating in FIPS mode. */'</w:t>
            </w:r>
          </w:p>
          <w:p>
            <w:r>
              <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availableNo information available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availableNo information available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Red Hat OpenShift Container Platform 3.x</w:t>
            </w:r>
          </w:p>
          <w:p>
            <w:r>
              <w:t>'//* The customer will be responsible for implimenting cryptographic mechanisms to prevent unauthorized disclosure of information and detect changes to information during transmission. A successful control response will detail how encryption is used for all network communications that carry customer data. */'</w:t>
            </w:r>
          </w:p>
          <w:p>
            <w:r>
              <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availableNo information available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Red Hat OpenShift Container Platform 3.x</w:t>
            </w:r>
          </w:p>
          <w:p>
            <w:r>
              <w:t>'//* The customer will be responsible for terminating network connections at the end of the session or after no longer than 30 minutes of inactivity. A successful control response will document the technical means on how this is established. */'</w:t>
            </w:r>
          </w:p>
          <w:p>
            <w:r>
              <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availableNo information availableNo information availableNo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Ansible Tower</w:t>
            </w:r>
          </w:p>
          <w:p>
            <w:r>
              <w:t>'Documentation regarding how Ansible Tower generates, distributes, stores, accesses, and desctructs, cryptographic keys is forthcoming. This activity is being tracked in GitHub:</w:t>
            </w:r>
          </w:p>
          <w:p>
            <w:r>
              <w:t>https://github.com/ComplianceAsCode/redhat/issues/334'</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available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Red Hat OpenStack Platform v13</w:t>
            </w:r>
          </w:p>
          <w:p>
            <w:r>
              <w:t>'Documentation/guidance on this control is being developed on GitHub:</w:t>
            </w:r>
          </w:p>
          <w:p>
            <w:r>
              <w:t>https://github.com/ComplianceAsCode/redhat-openstack-platform-13/issues/342'</w:t>
            </w:r>
          </w:p>
          <w:p>
            <w:r>
              <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available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availableNo information availableNo information availableNo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Ansible Tower</w:t>
            </w:r>
          </w:p>
          <w:p>
            <w:r>
              <w:t>'Documentation regarding Ansible Tower's usage of cryptography and applicability to Federal laws is forthcoming. This activity is being tracked in GitHub:</w:t>
            </w:r>
          </w:p>
          <w:p>
            <w:r>
              <w:t>https://github.com/ComplianceAsCode/redhat/issues/335'</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availableNo information availableNo information availableNo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availableRed Hat OpenShift Container Platform 3.x</w:t>
            </w:r>
          </w:p>
          <w:p>
            <w:r>
              <w:t>'Examples of collaborative computing devices include networked white boards, TV conference cameras, and remote video systems. This control is not applicable because Red Hat OpenShift Container Platform is not a collaborative computing device.'</w:t>
            </w:r>
          </w:p>
          <w:p>
            <w:r>
              <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availableRed Hat OpenShift Container Platform 3.x</w:t>
            </w:r>
          </w:p>
          <w:p>
            <w:r>
              <w:t>'Examples of collaborative computing devices include networked white boards, TV conference cameras, and remote video systems. This control is not applicable because Red Hat OpenShift Container Platform is not a collaborative computing device.'</w:t>
            </w:r>
          </w:p>
          <w:p>
            <w:r>
              <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available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authorizing, monitoring, and controlling the use of mobile code within the system in accordance with organizational policies defined in SC-18(a) and SC-18(b). */'</w:t>
            </w:r>
          </w:p>
          <w:p>
            <w:r>
              <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authorizing, monitoring, and controlling the use of VoIP within the system in accordance with organizational policies defined in SC-19(a).. */'</w:t>
            </w:r>
          </w:p>
          <w:p>
            <w:r>
              <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availableRed Hat Identity Management</w:t>
            </w:r>
          </w:p>
          <w:p>
            <w:r>
              <w:t>'Documentation on how to configure Red Hat Identity Management DNS services to provide data origin authentication and integrity verification is forthcoming. That activity is being tracked GitHub:</w:t>
            </w:r>
          </w:p>
          <w:p>
            <w:r>
              <w:t>https://github.com/ComplianceAsCode/redhat-identity-management/issues/147'</w:t>
            </w:r>
          </w:p>
          <w:p>
            <w:r>
              <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availableNo information availableRed Hat Identity Management</w:t>
            </w:r>
          </w:p>
          <w:p>
            <w:r>
              <w:t>'Documentation on how to configure this functionality within Red Hat Identity Management is forthcoming. This activity is being tracked in GitHub:</w:t>
            </w:r>
          </w:p>
          <w:p>
            <w:r>
              <w:t>https://github.com/ComplianceAsCode/redhat-identity-management/issues/148'</w:t>
            </w:r>
          </w:p>
          <w:p>
            <w:r>
              <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Ansible Tower</w:t>
            </w:r>
          </w:p>
          <w:p>
            <w:r>
              <w:t>''</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Ansible Tower</w:t>
            </w:r>
          </w:p>
          <w:p>
            <w:r>
              <w:t>''</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Red Hat OpenShift Container Platform 3.x</w:t>
            </w:r>
          </w:p>
          <w:p>
            <w:r>
              <w:t>'//* The customer will be responsible for guarding against, for example, man in the middle or session hijacking attacks for connections to the customer application, for example via the use of TLS. A successful control response will address the various types of attacks against session authenticity and the mechanisms used to protect against those attacks.</w:t>
            </w:r>
          </w:p>
          <w:p>
            <w:r>
              <w:t>OpenShift uses various TLS algorithms and ciphers to protect the authenticity of communications sessions. */'</w:t>
            </w:r>
          </w:p>
          <w:p>
            <w:r>
              <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availableNo information available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availableNo information available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Red Hat OpenShift Container Platform 3.x</w:t>
            </w:r>
          </w:p>
          <w:p>
            <w:r>
              <w:t>'//* A successful control response will need to address the means by which data at rest is protected. */'</w:t>
            </w:r>
          </w:p>
          <w:p>
            <w:r>
              <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availableNo information available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availableNo information available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Red Hat OpenShift Container Platform 3.x</w:t>
            </w:r>
          </w:p>
          <w:p>
            <w:r>
              <w:t>'//* The customer is responsible for implementing cryptographic mechanisms to prevent unauthorzed disclosure and modification of customer data. A successful control response will outline how cryptography is used to ensure integrity of data in rest and transport.</w:t>
            </w:r>
          </w:p>
          <w:p>
            <w:r>
              <w:t>When running on Red Hat Enterprise Linux, full disk encryption is possible for data at rest on the OpenShift nodes. For data in transport, OpenShift uses cryptographic algorithms and ciphers to protect confidentiality and integrity of data in transport. */'</w:t>
            </w:r>
          </w:p>
          <w:p>
            <w:r>
              <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Ansible Tower</w:t>
            </w:r>
          </w:p>
          <w:p>
            <w:r>
              <w:t>'Documentation on ensuring this functionality is configured is forthcoming. This activity is being tracked in GitHub:</w:t>
            </w:r>
          </w:p>
          <w:p>
            <w:r>
              <w:t>https://github.com/ComplianceAsCode/redhat/issues/336'</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availableNo information availableNo information availableNo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availableNo information availableNo information availableNo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availableNo information availableNo information availableNo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availableNo information availableNo information availableNo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availableRed Hat Identity Management</w:t>
            </w:r>
          </w:p>
          <w:p>
            <w:r>
              <w:t>'The customer will be responsible for analyzing their Red Hat Identity Management deployment for flaws, reporting on those flaws, and correcting them. A successful control response will include a discussion of the process by which flaws are discovered and remediated, as well as tools that are used to assist in detection and remediation.</w:t>
            </w:r>
          </w:p>
          <w:p>
            <w:r>
              <w:t>Documentation of the overall process of vulnerability identification to patching is forthcoming. This work is being tracked in GitHub:</w:t>
            </w:r>
          </w:p>
          <w:p>
            <w:r>
              <w:t>https://github.com/ComplianceAsCode/redhat-identity-management/issues/155'</w:t>
            </w:r>
          </w:p>
          <w:p>
            <w:r>
              <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availableRed Hat Identity Management</w:t>
            </w:r>
          </w:p>
          <w:p>
            <w:r>
              <w:t>'The customer will be responsible for testing Red Hat Identity Management updates related to flaw remediation prior to installation. A successful control response will discuss the testing process (e.g. the nature of the test environment, the types of testing performed, the tools in testing, etc.).</w:t>
            </w:r>
          </w:p>
          <w:p>
            <w:r>
              <w:t>Documentation regarding suggested testing procedures is forthcoming. This work is being tracked in GitHub:</w:t>
            </w:r>
          </w:p>
          <w:p>
            <w:r>
              <w:t>https://github.com/ComplianceAsCode/redhat-identity-management/issues/156'</w:t>
            </w:r>
          </w:p>
          <w:p>
            <w:r>
              <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availableRed Hat Identity Management</w:t>
            </w:r>
          </w:p>
          <w:p>
            <w:r>
              <w:t>'This control reflects organizational procedures/policies, and is not applicable to the configuration of Red Hat Identity Management.'</w:t>
            </w:r>
          </w:p>
          <w:p>
            <w:r>
              <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availableNo information availableRed Hat Identity Management</w:t>
            </w:r>
          </w:p>
          <w:p>
            <w:r>
              <w:t>'This control reflects organizational procedures/policies, and is not applicable to the configuration of Red Hat Identity Management.'</w:t>
            </w:r>
          </w:p>
          <w:p>
            <w:r>
              <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availableNo information available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Red Hat OpenShift Container Platform 3.x</w:t>
            </w:r>
          </w:p>
          <w:p>
            <w:r>
              <w:t>'//* The customer will be required to employ automated mechanisms on a monthly basis to determine the stat of information system components with regard to flaw remediation on their information systems as required by their organizations policy. A successful control response will address the customers use of automated tools such as Nessus to perform periodic and on-demand scans through their system to determine the state of system components with regard to flaw remediation. */'</w:t>
            </w:r>
          </w:p>
          <w:p>
            <w:r>
              <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availableNo information available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is responsible for scanning for flaws in their information systems and for measuring the time between flaw identification and flaw remediation. A successful control response will need to address the time between flaw identification and remediation using timestamps and calculates the time elapsed difference. */'</w:t>
            </w:r>
          </w:p>
          <w:p>
            <w:r>
              <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scanning for flaws in their information systems and for establishing benchmarks for taking correctie actions according to their organizational policies. A successful control response will need to address the use of benchmarks to remediate high, and moderate risk flaws within a customer defined period after a flaws discovery. */'</w:t>
            </w:r>
          </w:p>
          <w:p>
            <w:r>
              <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availableNo information availableNo information availableNo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availableNo information availableNo information availableNo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availableNo information availableNo information availableNo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availableRed Hat Identity Management</w:t>
            </w:r>
          </w:p>
          <w:p>
            <w:r>
              <w:t>'The customer is responsible for ensuring that they employ malicious code protection at information system entry, and exit points to detect and eradicate malicious code. A successful control response will need to address use of code protection mechanisms to protect assets from malicious software (i.e. Viruses, malware, rootkits, worms, and scripts). In regards to Red Hat Identity Management, this is generally through integrating third party tools into CI/CD pipelines.</w:t>
            </w:r>
          </w:p>
          <w:p>
            <w:r>
              <w:t>Documentation and suggested integration procedures are forthcoming. This work is being tracked in GitHub:</w:t>
            </w:r>
          </w:p>
          <w:p>
            <w:r>
              <w:t>https://github.com/ComplianceAsCode/redhat-identity-management/issues/158'</w:t>
            </w:r>
          </w:p>
          <w:p>
            <w:r>
              <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availableRed Hat Identity Management</w:t>
            </w:r>
          </w:p>
          <w:p>
            <w:r>
              <w:t>'This control reflects organizational procedures/policies, and is not applicable to the configuration of Red Hat Identity Management.'</w:t>
            </w:r>
          </w:p>
          <w:p>
            <w:r>
              <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availableRed Hat Identity Management</w:t>
            </w:r>
          </w:p>
          <w:p>
            <w:r>
              <w:t>'In the scope of Red Hat Identity Management, this control is duplicative of SI-3(a).'</w:t>
            </w:r>
          </w:p>
          <w:p>
            <w:r>
              <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availableRed Hat Identity Management</w:t>
            </w:r>
          </w:p>
          <w:p>
            <w:r>
              <w:t>'This control reflects organizational procedures/policies, and is not applicable to the configuration of Red Hat Identity Management.'</w:t>
            </w:r>
          </w:p>
          <w:p>
            <w:r>
              <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availableNo information availableNo information availableNo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availableNo information availableNo information availableNo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availableNo information availableNo information availableNo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availableNo information availableNo information availableNo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availableNo information availableNo information availableNo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availableNo information availableNo information availableNo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availableNo information availableNo information availableNo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availableNo information availableNo information availableNo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Red Hat OpenShift Container Platform 3.x</w:t>
            </w:r>
          </w:p>
          <w:p>
            <w:r>
              <w:t>'//* The customer will be responsible for integrating intrusion detection tools into the OpenShift environment, and documenting how this capability is integrated into enterprise-wide intrusion detection systems when applicable. A successful control response will address the workflow between local and enterprise intrusion detection systems. */'</w:t>
            </w:r>
          </w:p>
          <w:p>
            <w:r>
              <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Red Hat OpenShift Container Platform 3.x</w:t>
            </w:r>
          </w:p>
          <w:p>
            <w:r>
              <w:t>'//* The customer will be responsible for deploying automated tools to support near real-time analysis of events in their infrastructure. This is frequently provided by corporate services outside the information system, e.g. centralized security operation centers may host an enterprise logging solution. A successful control response will indicate who is responsible for hosting such capabilities, and what technology and processes are in place to support near-realtime analysis of events. */'</w:t>
            </w:r>
          </w:p>
          <w:p>
            <w:r>
              <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availableNo information available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Red Hat OpenShift Container Platform 3.x</w:t>
            </w:r>
          </w:p>
          <w:p>
            <w:r>
              <w:t>'//* The customer will be responsible for identifying how and where network traffic is continuously monitored. Frequently this control is inherited from network and Infrastructure as a Service providers, such as Microsoft Azure. A successful control response will indicate if this control is inherited from infrastructure providers, and if not, how network traffic is continuously monitored. */'</w:t>
            </w:r>
          </w:p>
          <w:p>
            <w:r>
              <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availableNo information available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availableNo information available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Red Hat OpenShift Container Platform 3.x</w:t>
            </w:r>
          </w:p>
          <w:p>
            <w:r>
              <w:t>'//* The customer will be responsible for automatic notification of appropriate staff when indicators of compromise are detected. Frequently this is accomplished by automatic alerting to Security Operations Center staff. A successful control response will indicate who is notified, by name or position title(s), and the mechanism of the notification. */'</w:t>
            </w:r>
          </w:p>
          <w:p>
            <w:r>
              <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Red Hat OpenShift Container Platform 3.x</w:t>
            </w:r>
          </w:p>
          <w:p>
            <w:r>
              <w:t>'An OpenShift infrastructure does not have wireless capabilities. This control is Not Applicable. */'</w:t>
            </w:r>
          </w:p>
          <w:p>
            <w:r>
              <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Red Hat OpenShift Container Platform 3.x</w:t>
            </w:r>
          </w:p>
          <w:p>
            <w:r>
              <w:t>'//* The customer will be responsible for aggregating and correlating information from monitoring tools, for multiple system components. This is frequently accomplished with centralized audit reduction tools. */'</w:t>
            </w:r>
          </w:p>
          <w:p>
            <w:r>
              <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availableNo information available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availableNo information available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Red Hat OpenShift Container Platform 3.x</w:t>
            </w:r>
          </w:p>
          <w:p>
            <w:r>
              <w:t>'//* The customer will be responsible for installing host-based monitoring mechanisms. A successful control response will need to discuss how various elements of the OpenShift infrastructure are monitored. */'</w:t>
            </w:r>
          </w:p>
          <w:p>
            <w:r>
              <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availableNo information availableNo information availableNo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availableNo information availableNo information availableNo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availableNo information availableNo information availableNo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availableNo information availableNo information availableNo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availableNo information availableNo information availableNo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availableNo information availableNo information availableNo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availableNo information available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availableNo information available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availableNo information available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availableNo information available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availableNo information available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verifying the correct operation of security functions within customer-controlled operating systems and software. A successful control response will need to discuss the security functions deemed necessary to verify, as well as the means for testing the correct operation and resolving any issues found. */'</w:t>
            </w:r>
          </w:p>
          <w:p>
            <w:r>
              <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performing security function verification at customer-specified frequencies and under customer-specified circumstances (to include the requirements stated by FedRAMP). A successful control response will need to address the rationale for selection of the specific frequency and circumstances of security function verification. */'</w:t>
            </w:r>
          </w:p>
          <w:p>
            <w:r>
              <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OpenShift Container Platform 3.x</w:t>
            </w:r>
          </w:p>
          <w:p>
            <w:r>
              <w:t>'//* The customer will be responsible for notifying appropriate personnel of failed security verification tests. A successful control response will need to outline the personnel or roles selected (to include system administrators and security personnel as required by FedRAMP). */'</w:t>
            </w:r>
          </w:p>
          <w:p>
            <w:r>
              <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Red Hat OpenShift Container Platform 3.x</w:t>
            </w:r>
          </w:p>
          <w:p>
            <w:r>
              <w:t>'//* The customer will be responsible for performing appropriate actions in response to anomalies in security unction verifiation. A successful control response will need to discuss the actions taken (to include notification of system administrators and security personnel as required by FedRAMP) as well as the rationale for selecting these actions. */'</w:t>
            </w:r>
          </w:p>
          <w:p>
            <w:r>
              <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availableNo information available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Red Hat OpenShift Container Platform 3.x</w:t>
            </w:r>
          </w:p>
          <w:p>
            <w:r>
              <w:t>'//* The customer will be responsible for employing integrity verification tools for customer-controlled operating systems and software. A successful control response will need to discuss the tools in use and the integrity-checking mechanisms these tools employ. */'</w:t>
            </w:r>
          </w:p>
          <w:p>
            <w:r>
              <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availableNo information available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availableNo information available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availableNo information available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Red Hat OpenShift Container Platform 3.x</w:t>
            </w:r>
          </w:p>
          <w:p>
            <w:r>
              <w:t>'//* The customer will be responsible for performing integrity checks at customer-specific frequencies and under customer-specified circumstances (including frequencies and circumstances specified by FedRAMP). A successful control response will need to identify the criteria for performing integrity checking, as well as the rationale for selecting those criteria. */'</w:t>
            </w:r>
          </w:p>
          <w:p>
            <w:r>
              <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availableNo information available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Red Hat OpenShift Container Platform 3.x</w:t>
            </w:r>
          </w:p>
          <w:p>
            <w:r>
              <w:t>'//* The customer will be responsible for incorporating the detection of customer-defined security-relevant changes into the customers incident response capability. A successful control response will need to outline the process for deeming particular changes as security-relevant and the means by which the incident response capability is invoked when needed. */'</w:t>
            </w:r>
          </w:p>
          <w:p>
            <w:r>
              <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Red Hat OpenStack Platform v13</w:t>
            </w:r>
          </w:p>
          <w:p>
            <w:r>
              <w:t>'This control reflects organizational procedures/policies, and is not applicable to the configuration of Red Hat OpenStack Platform.'</w:t>
            </w:r>
          </w:p>
          <w:p>
            <w:r>
              <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availableNo information available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Red Hat OpenShift Container Platform 3.x</w:t>
            </w:r>
          </w:p>
          <w:p>
            <w:r>
              <w:t>'//* The customer will be responsible for checking the validity of information inputs to customer-controlled operating systems and software. A successful control response will need to discuss the specific inputs for which the validity is checked, the rationale for selecting those inputs for validity checking, and the response taken by the system to invalid inputs. */'</w:t>
            </w:r>
          </w:p>
          <w:p>
            <w:r>
              <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OpenShift Container Platform 3.x: No information available for component
Red Hat OpenShift Container Platform 3.x: No information available for component
Red Hat OpenStack Platform v13: No information available for component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availableNo information available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OpenShift Container Platform 3.x</w:t>
            </w:r>
          </w:p>
          <w:p>
            <w:r>
              <w:t>'//* The customer will be responsible for generating error messages in cusomer-controlled operating systems and software that provide information necessary for corrective actions without revealing information that could be exploited by adversaries. A successful control response will need to discuss the process by which error messages are created, analyzed, and corrected when necessary. */'</w:t>
            </w:r>
          </w:p>
          <w:p>
            <w:r>
              <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OpenShift Container Platform 3.x</w:t>
            </w:r>
          </w:p>
          <w:p>
            <w:r>
              <w:t>'//* The customer will be responsible for revealing error messages only to authorized personnel. A successful control response will need to address how error messages are displayed and the means by which access to error messages is controlled. */'</w:t>
            </w:r>
          </w:p>
          <w:p>
            <w:r>
              <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Ansible Tower</w:t>
            </w:r>
          </w:p>
          <w:p>
            <w:r>
              <w:t>'The customer will be responsible for handling and retaining information within, or hosted by, Ansible Tower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Ansible Tower environment is forthcoming. This activity is being tracked in GitHub:</w:t>
            </w:r>
          </w:p>
          <w:p>
            <w:r>
              <w:t>https://github.com/ComplianceAsCode/redhat/issues/337'</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Ansible Tower: No information available for component
Ansible Tower: No information available for component
Red Hat Identity Management: No information available for component
Ansible Tower: No information available for component
Ansible Tower: No information available for component
Red Hat Identity Management: No information available for component
Red Hat OpenShift Container Platform 3.x: No information available for component
Red Hat OpenStack Platform v13: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availableNo information availableNo information availableNo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Ansible Tower</w:t>
            </w:r>
          </w:p>
          <w:p>
            <w:r>
              <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