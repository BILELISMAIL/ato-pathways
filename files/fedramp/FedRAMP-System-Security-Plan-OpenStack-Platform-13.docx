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Red Hat OpenStack Platform v13: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Red Hat OpenStack Platform v13: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Red Hat OpenStack Platform v13</w:t>
            </w:r>
          </w:p>
          <w:p>
            <w:r>
              <w:t>'Usage of an external identity management system, such as Red Hat IdM, is recommended. A successful control response will document if an identity management system is in use, and document how to verify OpenStack is configured for its use.'</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available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available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Red Hat OpenStack Platform v13</w:t>
            </w:r>
          </w:p>
          <w:p>
            <w:r>
              <w:t/>
            </w:r>
          </w:p>
          <w:p>
            <w:r>
              <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available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Red Hat OpenStack Platform v13</w:t>
            </w:r>
          </w:p>
          <w:p>
            <w:r>
              <w:t/>
            </w:r>
          </w:p>
          <w:p>
            <w:r>
              <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available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available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available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available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Red Hat OpenStack Platform v13</w:t>
            </w:r>
          </w:p>
          <w:p>
            <w:r>
              <w:t>'AC-2 (9) is an organizational control outside the scope of Red Hat OpenStack Platform configuration.'</w:t>
            </w:r>
          </w:p>
          <w:p>
            <w:r>
              <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Red Hat OpenStack Platform v13</w:t>
            </w:r>
          </w:p>
          <w:p>
            <w:r>
              <w:t>'AC-2 (10) is applicable to external identity management components, and is outside the scope of Red Hat OpenStack Platform configuration.'</w:t>
            </w:r>
          </w:p>
          <w:p>
            <w:r>
              <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available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available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Red Hat OpenStack Platform v13</w:t>
            </w:r>
          </w:p>
          <w:p>
            <w:r>
              <w:t>'The OpenStack Identity service supports the notion of groups and roles. Users belong to groups while a group has a list of roles. OpenStack service reference the roles of the user attempting to access the service. The OpenStack policy enforcer middleware takes into consideration the policy rule associated with each resource then the user group/roles and association to determine if access is allowed to the requested resource.'</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available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Red Hat OpenStack Platform v13</w:t>
            </w:r>
          </w:p>
          <w:p>
            <w:r>
              <w:t>'Documentation/guidance relating to information flow enforcement is being tracked on GitHub:</w:t>
            </w:r>
          </w:p>
          <w:p>
            <w:r>
              <w:t>https://github.com/ComplianceAsCode/redhat-openstack-platform-13/issues/166'</w:t>
            </w:r>
          </w:p>
          <w:p>
            <w:r>
              <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Red Hat OpenStack Platform v13: No information available for component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available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available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1"/>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Red Hat OpenStack Platform v13</w:t>
            </w:r>
          </w:p>
          <w:p>
            <w:r>
              <w:t>'Documentation/guidance on logical separation of information flows is being tracked on GitHub:</w:t>
            </w:r>
          </w:p>
          <w:p>
            <w:r>
              <w:t>https://github.com/ComplianceAsCode/redhat-openstack-platform-13/issues/167'</w:t>
            </w:r>
          </w:p>
          <w:p>
            <w:r>
              <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available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Red Hat OpenStack Platform v13</w:t>
            </w:r>
          </w:p>
          <w:p>
            <w:r>
              <w:t>'Documentation/guidance on how Red Hat OpenStack Platform follows and enforces the concept of least privilege is being tracked on GitHub:</w:t>
            </w:r>
          </w:p>
          <w:p>
            <w:r>
              <w:t>https://github.com/ComplianceAsCode/redhat-openstack-platform-13/issues/169'</w:t>
            </w:r>
          </w:p>
          <w:p>
            <w:r>
              <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available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Red Hat OpenStack Platform v13</w:t>
            </w:r>
          </w:p>
          <w:p>
            <w:r>
              <w:t>'Documentation/guidance on how RHOSP requires explicit authorization for elevated privileges is being tracked on GitHub:</w:t>
            </w:r>
          </w:p>
          <w:p>
            <w:r>
              <w:t>https://github.com/ComplianceAsCode/redhat-openstack-platform-13/issues/170'</w:t>
            </w:r>
          </w:p>
          <w:p>
            <w:r>
              <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available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Red Hat OpenStack Platform v13</w:t>
            </w:r>
          </w:p>
          <w:p>
            <w:r>
              <w:t>'Documentation/guidance for this control is being tracked in GitHub:</w:t>
            </w:r>
          </w:p>
          <w:p>
            <w:r>
              <w:t>https://github.com/ComplianceAsCode/redhat-openstack-platform-13/issues/171'</w:t>
            </w:r>
          </w:p>
          <w:p>
            <w:r>
              <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available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Red Hat OpenStack Platform v13</w:t>
            </w:r>
          </w:p>
          <w:p>
            <w:r>
              <w:t>'AC-6 (5) is an organizational control outside the scope of Red Hat OpenStack Platform configuration.'</w:t>
            </w:r>
          </w:p>
          <w:p>
            <w:r>
              <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Red Hat OpenStack Platform v13</w:t>
            </w:r>
          </w:p>
          <w:p>
            <w:r>
              <w:t>'Documentation/guidance for this control is being tracked on GitHub:</w:t>
            </w:r>
          </w:p>
          <w:p>
            <w:r>
              <w:t>https://github.com/ComplianceAsCode/redhat-openstack-platform-13/issues/173'</w:t>
            </w:r>
          </w:p>
          <w:p>
            <w:r>
              <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Red Hat OpenStack Platform v13</w:t>
            </w:r>
          </w:p>
          <w:p>
            <w:r>
              <w:t>'Documentation/guidance for this control is being tracked on GitHub:</w:t>
            </w:r>
          </w:p>
          <w:p>
            <w:r>
              <w:t>https://github.com/ComplianceAsCode/redhat-openstack-platform-13/issues/174'</w:t>
            </w:r>
          </w:p>
          <w:p>
            <w:r>
              <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Red Hat OpenStack Platform v13</w:t>
            </w:r>
          </w:p>
          <w:p>
            <w:r>
              <w:t>'It is recommended that OpenStack be integrated with an external identity service, such as Active Directory, Red Hat IdM, or generic LDAP. When configured in such a manner, this control is not applicable to the configuration of Red Hat OpenStack Platform.'</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'It is recommended that OpenStack be integrated with an external identity service, such as Active Directory, Red Hat IdM, or generic LDAP. When configured in such a manner, this control is not applicable to the configuration of Red Hat OpenStack Platform.'</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Red Hat OpenStack Platform v13</w:t>
            </w:r>
          </w:p>
          <w:p>
            <w:r>
              <w:t>'The customer will be responsible for displaying a system use notification banner to users. A successful control response will need to address the conditions under which the banner will be displayed (if a non-government user accesses the system, the system use notification banner may not be appropriate), as well as the contents of the nofication message.</w:t>
            </w:r>
          </w:p>
          <w:p>
            <w:r>
              <w:t>In context of Red Hat OpenStack Platform, a banner must be displayed for all means of accessing Red Hat OpenStack Platform itself (e.g. service consoles, remote access through SSH, etc).</w:t>
            </w:r>
          </w:p>
          <w:p>
            <w:r>
              <w:t>Documentation/implementation guidance for this control is being tracked through Jira: https://securitycentral.atlassian.net/secure/RapidBoard.jspa?rapidView=4&amp;projectKey=OFB&amp;modal=detail&amp;selectedIssue=OFB-3'</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displaying the use notification banner until the user acknowledges the usage condition and takes explicit actions to further access the system. A successful control response will need to address the means by which the user will indicate acknowlegement and move forward.</w:t>
            </w:r>
          </w:p>
          <w:p>
            <w:r>
              <w:t>Documentation/implementation guidance for this control is being tracked through Jira: https://securitycentral.atlassian.net/secure/RapidBoard.jspa?rapidView=4&amp;projectKey=OFB&amp;modal=detail&amp;selectedIssue=OFB-4'</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Red Hat OpenStack Platform v13</w:t>
            </w:r>
          </w:p>
          <w:p>
            <w:r>
              <w:t>'The customer will be responsible for displaying a system use information message to users. A successful control response will need to address the conditions under which the message will be displayed (if a non-government user accesses the system, the system use information message may not be appropriate), as well as the contents of the notification message, including references to applicable monitoring, recording, or auditing, and authorized usage of the system.</w:t>
            </w:r>
          </w:p>
          <w:p>
            <w:r>
              <w:t>It is recommended the same banner be displayed as configured in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available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Red Hat OpenStack Platform v13</w:t>
            </w:r>
          </w:p>
          <w:p>
            <w:r>
              <w:t>'Documentation/guidance for this control is being tracked on GitHub:</w:t>
            </w:r>
          </w:p>
          <w:p>
            <w:r>
              <w:t>https://github.com/ComplianceAsCode/redhat-openstack-platform-13/issues/175'</w:t>
            </w:r>
          </w:p>
          <w:p>
            <w:r>
              <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available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Red Hat OpenStack Platform v13</w:t>
            </w:r>
          </w:p>
          <w:p>
            <w:r>
              <w:t>'Not applicable. When AC-2(5) is implemented, the non-configurable behavior of Red Hat OpenStack Platform is to disconnect the idle user from the user interface.'</w:t>
            </w:r>
          </w:p>
          <w:p>
            <w:r>
              <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available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Red Hat OpenStack Platform v13</w:t>
            </w:r>
          </w:p>
          <w:p>
            <w:r>
              <w:t>'Not applicable. When AC-2(5) is implemented, the non-configurable behavior of Red Hat OpenStack Platform is to disconnect the idle user from the user interface.'</w:t>
            </w:r>
          </w:p>
          <w:p>
            <w:r>
              <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Red Hat OpenStack Platform v13</w:t>
            </w:r>
          </w:p>
          <w:p>
            <w:r>
              <w:t>'As a network accessible service, all connections to Red Hat OpenStack Platform are treated as remote access. No additional configuration is needed to identify or monitor local versus remote access. This is non-configurable behavior.'</w:t>
            </w:r>
          </w:p>
          <w:p>
            <w:r>
              <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Red Hat OpenStack Platform v13</w:t>
            </w:r>
          </w:p>
          <w:p>
            <w:r>
              <w:t>'Documentation/guidance for this control is being tracked on GitHub:</w:t>
            </w:r>
          </w:p>
          <w:p>
            <w:r>
              <w:t>https://github.com/ComplianceAsCode/redhat-openstack-platform-13/issues/179'</w:t>
            </w:r>
          </w:p>
          <w:p>
            <w:r>
              <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available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Red Hat OpenStack Platform v13</w:t>
            </w:r>
          </w:p>
          <w:p>
            <w:r>
              <w:t>'Documentation/guidance for this control is being tracked on GitHub:</w:t>
            </w:r>
          </w:p>
          <w:p>
            <w:r>
              <w:t>https://github.com/ComplianceAsCode/redhat-openstack-platform-13/issues/180'</w:t>
            </w:r>
          </w:p>
          <w:p>
            <w:r>
              <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Red Hat OpenStack Platform v13: No information available for component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available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available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Red Hat OpenStack Platform v13</w:t>
            </w:r>
          </w:p>
          <w:p>
            <w:r>
              <w:t>'Documentation/guidance for this control is being tracked on GitHub:</w:t>
            </w:r>
          </w:p>
          <w:p>
            <w:r>
              <w:t>https://github.com/ComplianceAsCode/redhat-openstack-platform-13/issues/182'</w:t>
            </w:r>
          </w:p>
          <w:p>
            <w:r>
              <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available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Red Hat OpenStack Platform v13</w:t>
            </w:r>
          </w:p>
          <w:p>
            <w:r>
              <w:t>'This control reflects organizational procedures/policies at the network access layer, and is not applicable to the configuration of Red Hat OpenStack Platform.'</w:t>
            </w:r>
          </w:p>
          <w:p>
            <w:r>
              <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available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available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Red Hat OpenStack Platform v13</w:t>
            </w:r>
          </w:p>
          <w:p>
            <w:r>
              <w:t>'This control is applicable to mobile devices, and is not applicable to the configuration of Red Hat OpenStack Platform.'</w:t>
            </w:r>
          </w:p>
          <w:p>
            <w:r>
              <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Red Hat OpenStack Platform v13: No information available for component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available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Red Hat OpenStack Platform v13</w:t>
            </w:r>
          </w:p>
          <w:p>
            <w:r>
              <w:t>'This control reflects organizational procedures/policies outside the scope of configuring Red Hat OpenStack Platform. This control is not applicable.'</w:t>
            </w:r>
          </w:p>
          <w:p>
            <w:r>
              <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available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available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available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Red Hat OpenStack Platform v13</w:t>
            </w:r>
          </w:p>
          <w:p>
            <w:r>
              <w:t>'Red Hat OpenStack Platform audit records contain this information by default. No additional configuration is required.'</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available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Red Hat OpenStack Platform v13</w:t>
            </w:r>
          </w:p>
          <w:p>
            <w:r>
              <w:t>'This control reflects organizational procedures/policies, and is not applicable to the configuration of Red Hat OpenStack Platform. This control is reflected in proper disk partitioning of the underlying Operating System.'</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Administrators  are responsible for alerting personnel or roles in the event of an audit processing failure. A successful control response will outline the process taken to alert personnel when an auditing failure occurs.</w:t>
            </w:r>
          </w:p>
          <w:p>
            <w:r>
              <w:t>Documentation/guidance on alerting administrators is being tracked in Jira:</w:t>
            </w:r>
          </w:p>
          <w:p>
            <w:r>
              <w:t>https://securitycentral.atlassian.net/secure/RapidBoard.jspa?rapidView=4&amp;projectKey=OFB&amp;selectedIssue=OFB-7'</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'In the event of an audit processing failure, Red Hat OpenStack Platform Administrators are responsible for: overwriting the oldest audit records for low impact systems and shutting down moderate impact systems. A successful control response will outline the actions taken when an auditing failure occurs.'</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available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Red Hat OpenStack Platform v13</w:t>
            </w:r>
          </w:p>
          <w:p>
            <w:r>
              <w:t>'Documentation/guidance on satisfying this control is being tracked on GitHub:</w:t>
            </w:r>
          </w:p>
          <w:p>
            <w:r>
              <w:t>https://github.com/ComplianceAsCode/redhat-openstack-platform-13/issues/197'</w:t>
            </w:r>
          </w:p>
          <w:p>
            <w:r>
              <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available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available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available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'Red Hat OpenStack Platform time keeping relies on the time services provided by the underlying operating system. This control is not applicable to the configuration of Red Hat OpenStack Platform.'</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Red Hat OpenStack Platform v13</w:t>
            </w:r>
          </w:p>
          <w:p>
            <w:r>
              <w:t>'Customers are required to protect the audit information and audit tools from unauthorized access, modification, and deletion. A successful control response will discuss the way that audit information and tools are protected. This can include how access is controlled to audit information and tools.</w:t>
            </w:r>
          </w:p>
          <w:p>
            <w:r>
              <w:t>Documentation/instructions on protecting Red Hat OpenStack Platform audit information is being tracked in GitHub:</w:t>
            </w:r>
          </w:p>
          <w:p>
            <w:r>
              <w:t>https://github.com/SecurityCentral/redhat-openstack-platform-13/projects/1'</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available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Red Hat OpenStack Platform v13</w:t>
            </w:r>
          </w:p>
          <w:p>
            <w:r>
              <w:t>'Documentation/guidance on configuring OpenStack to perform centralized audit logging to a central facility is being tracked on Github:</w:t>
            </w:r>
          </w:p>
          <w:p>
            <w:r>
              <w:t>https://github.com/ComplianceAsCode/redhat-openstack-platform-13/issues/199'</w:t>
            </w:r>
          </w:p>
          <w:p>
            <w:r>
              <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available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Red Hat OpenStack Platform v13</w:t>
            </w:r>
          </w:p>
          <w:p>
            <w:r>
              <w:t>'Documentation/guidance on configuring Red Hat OpenStack Platform logs to only be accessible by a subset of privileged users is being tracked on GitHub:</w:t>
            </w:r>
          </w:p>
          <w:p>
            <w:r>
              <w:t>https://github.com/ComplianceAsCode/redhat-openstack-platform-13/issues/200'</w:t>
            </w:r>
          </w:p>
          <w:p>
            <w:r>
              <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Red Hat OpenStack Platform v13</w:t>
            </w:r>
          </w:p>
          <w:p>
            <w:r>
              <w:t>'Documentation/instructions on audit retention is being tracked in GitHub:</w:t>
            </w:r>
          </w:p>
          <w:p>
            <w:r>
              <w:t>https://github.com/SecurityCentral/redhat-openstack-platform-13/projects/1'</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 Customers are required to provide record generation capability for the events defined in AU-2a at all information system components where audit capability is available. A successful control response will discuss the coniguration of all system components to capture the events that were defined in AU-2.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 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Audit rules may be added/removed through modifying the /etc/audit/audit.rules or applicable file under /etc/audit/rules.d/. It is recommended that Red Hat OpenStack Platform specific audit rules be added to /etc/audit/rules.d/openshift.rules. */'</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 Customers are required to generate audit records for the events defined in AU-2d with the content defined in AU-3. A successful control response will discuss how audit records are generated, and how they meet the requirements defined in AU-2 and AU-3. */'</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available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available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available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available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available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available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available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available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available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available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available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Red Hat OpenStack Platform v13</w:t>
            </w:r>
          </w:p>
          <w:p>
            <w:r>
              <w:t>'Documentation/guidance on how to implement traffic flow policies is being tracked on GitHub:</w:t>
            </w:r>
          </w:p>
          <w:p>
            <w:r>
              <w:t>https://github.com/ComplianceAsCode/redhat-openstack-platform-13/issues/204'</w:t>
            </w:r>
          </w:p>
          <w:p>
            <w:r>
              <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available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available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available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Red Hat OpenStack Platform v13: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available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available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Red Hat OpenStack Platform v13</w:t>
            </w:r>
          </w:p>
          <w:p>
            <w:r>
              <w:t>'Documentation/guidance on lifecycle management of Red Hat OpenStack Platform is being tracked in GitHub:</w:t>
            </w:r>
          </w:p>
          <w:p>
            <w:r>
              <w:t>https://github.com/ComplianceAsCode/redhat-openstack-platform-13/issues/210'</w:t>
            </w:r>
          </w:p>
          <w:p>
            <w:r>
              <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available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Red Hat OpenStack Platform v13</w:t>
            </w:r>
          </w:p>
          <w:p>
            <w:r>
              <w:t>'Documentation/guidance on retaining previous baseline configurations of Red Hat OpenStack platform is being tracked on GitHub:</w:t>
            </w:r>
          </w:p>
          <w:p>
            <w:r>
              <w:t>https://github.com/ComplianceAsCode/redhat-openstack-platform-13/issues/211'</w:t>
            </w:r>
          </w:p>
          <w:p>
            <w:r>
              <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available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available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available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available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available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available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available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available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available</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Red Hat OpenStack Platform v13</w:t>
            </w:r>
          </w:p>
          <w:p>
            <w:r>
              <w:t>'Documentation/guidance on enforcing access restrictions associated with changes to Red Hat OpenStack Platform is being tracked on GitHub:</w:t>
            </w:r>
          </w:p>
          <w:p>
            <w:r>
              <w:t>https://github.com/ComplianceAsCode/redhat-openstack-platform-13/issues/214'</w:t>
            </w:r>
          </w:p>
          <w:p>
            <w:r>
              <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Red Hat OpenStack Platform v13</w:t>
            </w:r>
          </w:p>
          <w:p>
            <w:r>
              <w:t>'Documentation/guidance on ensuring Red Hat OpenStack Platform enforces access restrictions and supports auditing of the enforcement actions is being tracked on GitHub:</w:t>
            </w:r>
          </w:p>
          <w:p>
            <w:r>
              <w:t>https://github.com/ComplianceAsCode/redhat-openstack-platform-13/issues/215'</w:t>
            </w:r>
          </w:p>
          <w:p>
            <w:r>
              <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available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Red Hat OpenStack Platform v13</w:t>
            </w:r>
          </w:p>
          <w:p>
            <w:r>
              <w:t>'Red Hat OpenStack Platform binaries are installed through the package management tooling of the underlying operating system. The operating system is expected to verify cryptological and digital signatures of packages. This control is not applicable to the configuration of Red Hat OpenStack Platform.'</w:t>
            </w:r>
          </w:p>
          <w:p>
            <w:r>
              <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available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implementing configuration settings as defined in CM-6(a). A successful control response will describe how mandatory configuration settings are implemented. This can include the process or documentation followed.'</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available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Red Hat OpenStack Platform v13</w:t>
            </w:r>
          </w:p>
          <w:p>
            <w:r>
              <w:t>'Documentation/guidance for this control is being tracked on GitHub:</w:t>
            </w:r>
          </w:p>
          <w:p>
            <w:r>
              <w:t>https://github.com/ComplianceAsCode/redhat-openstack-platform-13/issues/218'</w:t>
            </w:r>
          </w:p>
          <w:p>
            <w:r>
              <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available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available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available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Red Hat OpenStack Platform v13</w:t>
            </w:r>
          </w:p>
          <w:p>
            <w:r>
              <w:t>'Software execution is a function of an operating system, and is not applicable to the configuration of Red Hat OpenStack Platform.'</w:t>
            </w:r>
          </w:p>
          <w:p>
            <w:r>
              <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available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available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Red Hat OpenStack Platform v13</w:t>
            </w:r>
          </w:p>
          <w:p>
            <w:r>
              <w:t>'Documentation/guidance for this control is being tracked on GitHub:</w:t>
            </w:r>
          </w:p>
          <w:p>
            <w:r>
              <w:t>https://github.com/ComplianceAsCode/redhat-openstack-platform-13/issues/222'</w:t>
            </w:r>
          </w:p>
          <w:p>
            <w:r>
              <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available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available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available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Red Hat OpenStack Platform v13</w:t>
            </w:r>
          </w:p>
          <w:p>
            <w:r>
              <w:t>'This control reflects organizational procedures/policies, and is not applicable to the configuration of Red Hat OpenStack Platform.'</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Red Hat OpenStack Platform v13</w:t>
            </w:r>
          </w:p>
          <w:p>
            <w:r>
              <w:t>'Documentation/guidance on capacity planning for Red Hat OpenStack Platform is being tracked on GitHub:</w:t>
            </w:r>
          </w:p>
          <w:p>
            <w:r>
              <w:t>http://ssptool.securitycentral.io/certifications/FedRAMP-med/NIST-800-53/CP-2%20(2)'</w:t>
            </w:r>
          </w:p>
          <w:p>
            <w:r>
              <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available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available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available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available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available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w:t>
            </w:r>
          </w:p>
          <w:p>
            <w:r>
              <w:t>https://github.com/SecurityCentral/redhat-openstack-platform-13/projects/1'</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w:t>
            </w:r>
          </w:p>
          <w:p>
            <w:r>
              <w:t>https://github.com/SecurityCentral/redhat-openstack-platform-13/projects/1'</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Guidance on establishing such backups is being tracked in GitHub: https://github.com/SecurityCentral/redhat-openstack-platform-13/projects/1'</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Red Hat OpenStack Platform v13</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Guidance on establishing such backups is being tracked in GitHub: https://github.com/SecurityCentral/redhat-openstack-platform-13/projects/1'</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available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available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Red Hat OpenStack Platform v13</w:t>
            </w:r>
          </w:p>
          <w:p>
            <w:r>
              <w:t>'The customer will be responsible for documenting how to reconstitute  their Red Hat OpenStack Platform environment. A successful control response will detail processes used to fully recover/restore the Red Hat OpenStack Platform environment.'</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Red Hat OpenStack Platform v13</w:t>
            </w:r>
          </w:p>
          <w:p>
            <w:r>
              <w:t>'Documentation/guidance on this requirement is being tracked on GitHub:</w:t>
            </w:r>
          </w:p>
          <w:p>
            <w:r>
              <w:t>https://github.com/ComplianceAsCode/redhat-openstack-platform-13/issues/232'</w:t>
            </w:r>
          </w:p>
          <w:p>
            <w:r>
              <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Red Hat OpenStack Platform v13</w:t>
            </w:r>
          </w:p>
          <w:p>
            <w:r>
              <w:t>'Red Hat OpenStack Platform assigns unique identifies to users, groups, and processes acting on behalf of these categories. This is non-configurable behavior.'</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Red Hat OpenStack Platform v13</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https://github.com/SecurityCentral/redhat-openstack-platform-13/projects/1</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Red Hat OpenStack Platform v13</w:t>
            </w:r>
          </w:p>
          <w:p>
            <w:r>
              <w:t>'The customer will be responsible for implementing multifactor authentication for network access to non-privileged accounts.</w:t>
            </w:r>
          </w:p>
          <w:p>
            <w:r>
              <w:t>A successful control response will need to address all network- accessible non-privileged account types and the means by which multifactor authentication is enforced for each.</w:t>
            </w:r>
          </w:p>
          <w:p>
            <w:r>
              <w:t>Documentation/guidance is being tracked through GitHub: https://github.com/ComplianceAsCode/redhat-openstack-platform-13/issues/247</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Red Hat OpenStack Platform v13</w:t>
            </w:r>
          </w:p>
          <w:p>
            <w:r>
              <w:t>'The customer will be responsible for implementing multifactor authentication for local access to non-privileged accounts.</w:t>
            </w:r>
          </w:p>
          <w:p>
            <w:r>
              <w:t>A successful control response will need to address all locally- accessible non-privileged account types and the means by which multifactor authentication is enforced for each.</w:t>
            </w:r>
          </w:p>
          <w:p>
            <w:r>
              <w:t>Documentation/guidance is being tracked through GitHub: https://github.com/ComplianceAsCode/redhat-openstack-platform-13/issues/247</w:t>
            </w:r>
          </w:p>
          <w:p>
            <w:r>
              <w:t>NOTE: Many customers are accepting password-enabled SSH keys as multi- factor authentication. The SSH key (something they have) and the decryption password (something they know). Prior to enabling CAC and PIV cards, it is recommended to seek guidance from the Information Security Officer responsible for authorization of Red Hat OpenStack Platform.'</w:t>
            </w:r>
          </w:p>
          <w:p>
            <w:r>
              <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Red Hat OpenStack Platform v13</w:t>
            </w:r>
          </w:p>
          <w:p>
            <w:r>
              <w:t>'Red Hat OpenStack Platform requires all users to have a unique identifier, of which each user first authenticates against prior to being granted group memberships. No additional configuration is required to satisfy this control and OpenStack cannot be configured to be out of compliance with this control.'</w:t>
            </w:r>
          </w:p>
          <w:p>
            <w:r>
              <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Red Hat OpenStack Platform v13: No information available for component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Red Hat OpenStack Platform v13</w:t>
            </w:r>
          </w:p>
          <w:p>
            <w:r>
              <w:t>'Documentation/guidance on enabling replay-resistant authentication is being tracked on GitHub:</w:t>
            </w:r>
          </w:p>
          <w:p>
            <w:r>
              <w:t>https://github.com/ComplianceAsCode/redhat-openstack-platform-13/issues/249'</w:t>
            </w:r>
          </w:p>
          <w:p>
            <w:r>
              <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Red Hat OpenStack Platform v13: No information available for component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available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Red Hat OpenStack Platform v13</w:t>
            </w:r>
          </w:p>
          <w:p>
            <w:r>
              <w:t>'Documentation/guidance on satisfying this control is being tracked on GitHub:</w:t>
            </w:r>
          </w:p>
          <w:p>
            <w:r>
              <w:t>https://github.com/ComplianceAsCode/redhat-openstack-platform-13/issues/250'</w:t>
            </w:r>
          </w:p>
          <w:p>
            <w:r>
              <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Red Hat OpenStack Platform v13</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available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available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Red Hat OpenStack Platform v13</w:t>
            </w:r>
          </w:p>
          <w:p>
            <w:r>
              <w:t>'Documentation/guidance on satisfying this control is being tracked on GitHub:</w:t>
            </w:r>
          </w:p>
          <w:p>
            <w:r>
              <w:t>https://github.com/ComplianceAsCode/redhat-openstack-platform-13/issues/251'</w:t>
            </w:r>
          </w:p>
          <w:p>
            <w:r>
              <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available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Red Hat OpenStack Platform v13</w:t>
            </w:r>
          </w:p>
          <w:p>
            <w:r>
              <w:t>'Documentation/guidance on satisfying this control is being tracked on GitHub:</w:t>
            </w:r>
          </w:p>
          <w:p>
            <w:r>
              <w:t>https://github.com/ComplianceAsCode/redhat-openstack-platform-13/issues/252'</w:t>
            </w:r>
          </w:p>
          <w:p>
            <w:r>
              <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No information available</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No information available</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'Documentation/guidance on establishing certificate validation and trust anchors is being tracked on GitHub:</w:t>
            </w:r>
          </w:p>
          <w:p>
            <w:r>
              <w:t>https://github.com/ComplianceAsCode/redhat-openstack-platform-13/issues/253'</w:t>
            </w:r>
          </w:p>
          <w:p>
            <w:r>
              <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'Documentation/guidance regarding enforcement fo authorized access to private keys is being tracked on GitHub:</w:t>
            </w:r>
          </w:p>
          <w:p>
            <w:r>
              <w:t>https://github.com/ComplianceAsCode/redhat-openstack-platform-13/issues/254'</w:t>
            </w:r>
          </w:p>
          <w:p>
            <w:r>
              <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'Documentation/guidance regarding mapping identities to individual accounts is being tracked on GitHub:</w:t>
            </w:r>
          </w:p>
          <w:p>
            <w:r>
              <w:t>https://github.com/ComplianceAsCode/redhat-openstack-platform-13/issues/255'</w:t>
            </w:r>
          </w:p>
          <w:p>
            <w:r>
              <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OpenStack Platform v13</w:t>
            </w:r>
          </w:p>
          <w:p>
            <w:r>
              <w:t>'Documentation/guidance on implementing a local cache of revocation data is being tracked on GitHub:</w:t>
            </w:r>
          </w:p>
          <w:p>
            <w:r>
              <w:t>https://github.com/ComplianceAsCode/redhat-openstack-platform-13/issues/256'</w:t>
            </w:r>
          </w:p>
          <w:p>
            <w:r>
              <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available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available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available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available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available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Red Hat OpenStack Platform v13</w:t>
            </w:r>
          </w:p>
          <w:p>
            <w:r>
              <w:t>'To meet FISMA Moderate and/or FedRAMP Moderate controls, Red Hat OpenStack Platform should be configured to use an external identity management service. Determining sufficiency of password authenticators is the responsibility of the external identity management service, and is not applicable to the configuration of Red Hat OpenStack Platform.'</w:t>
            </w:r>
          </w:p>
          <w:p>
            <w:r>
              <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Red Hat OpenStack Platform v13</w:t>
            </w:r>
          </w:p>
          <w:p>
            <w:r>
              <w:t>'Documentation/guidance on how Red Hat OpenStack Platform protecs authenticators is being tracked on GitHub:</w:t>
            </w:r>
          </w:p>
          <w:p>
            <w:r>
              <w:t>https://github.com/ComplianceAsCode/redhat-openstack-platform-13/issues/257'</w:t>
            </w:r>
          </w:p>
          <w:p>
            <w:r>
              <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Red Hat OpenStack Platform v13</w:t>
            </w:r>
          </w:p>
          <w:p>
            <w:r>
              <w:t>'Documentation/guidance on how to ensure unencrypted static authenticators are not being embedded in applications or access scripts or function keys is being tracked on GitHub:</w:t>
            </w:r>
          </w:p>
          <w:p>
            <w:r>
              <w:t>https://github.com/ComplianceAsCode/redhat-openstack-platform-13/issues/258'</w:t>
            </w:r>
          </w:p>
          <w:p>
            <w:r>
              <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Red Hat OpenStack Platform v13</w:t>
            </w:r>
          </w:p>
          <w:p>
            <w:r>
              <w:t>'To meet NIST 800-53 identity and authorization requirements, Red Hat OpenStack Platform must be configured to use an external identity system (such as Red Hat IdM or Microsoft Active Directory). This control is applicable to the identity provider, not Red Hat OpenStack Platform.'</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Red Hat OpenStack Platform v13</w:t>
            </w:r>
          </w:p>
          <w:p>
            <w:r>
              <w:t>'Red Hat OpenStack Platform natively obscures such information. Red Hat OpenStack Platform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Red Hat OpenStack Platform v13</w:t>
            </w:r>
          </w:p>
          <w:p>
            <w:r>
              <w:t>'Administrative access to Red Hat OpenStack Platform nodes is performed over SSH. To limit SSH ciphers to those algorithms which are FIPS-approved, update the following line in /etc/ssh/sshd_config:</w:t>
            </w:r>
          </w:p>
          <w:p>
            <w:r>
              <w:t>Ciphers aes128,aes192-ctr,aes256-ctr</w:t>
            </w:r>
          </w:p>
          <w:p>
            <w:r>
              <w:t>The Red Hat OpenStack Platform Console, which is the web interface to the system, automatically converts incoming authentication requests to HTTPS. The underlying web server can be configured to use U.S. Government PKI certificates for authentication and authorization.</w:t>
            </w:r>
          </w:p>
          <w:p>
            <w:r>
              <w:t>The customer will be responsible for configuring Red Hat OpenStack Platform to use appropriate cryptographic modules. A successful control response will document what modules are in use, how to attest the configuration is in place, and references to supporing documentation outlining the FIPS 140-2 certification for enabled modules.'</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Red Hat OpenStack Platform v13</w:t>
            </w:r>
          </w:p>
          <w:p>
            <w:r>
              <w:t>'The customer will be responsible for identifying and authenticating non-organizational users accessing the customer application. A successful control response will need to address how non-organizational users are defined and the process by which identification and authentication takes place, including any differences from identification and authentication for organizational users.'</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Red Hat OpenStack Platform v13</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Red Hat OpenStack Platform v13</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Red Hat OpenStack Platform v13: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Red Hat OpenStack Platform v13: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Red Hat OpenStack Platform v13: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Red Hat OpenStack Platform v13: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Red Hat OpenStack Platform v13: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Red Hat OpenStack Platform v13: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available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'This control reflects organizational procedures/policies, and is not applicable to the configuration of Red Hat OpenStack Platform.'</w:t>
            </w:r>
          </w:p>
          <w:p>
            <w:r>
              <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'This control reflects organizational procedures/policies, and is not applicable to the configuration of Red Hat OpenStack Platform.'</w:t>
            </w:r>
          </w:p>
          <w:p>
            <w:r>
              <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OpenStack Platform v13</w:t>
            </w:r>
          </w:p>
          <w:p>
            <w:r>
              <w:t>'This control is not applicable to Red Hat OpenStack Platform.</w:t>
            </w:r>
          </w:p>
          <w:p>
            <w:r>
              <w:t>With the exception of access established through physical presense  at the hardware and underlying operating system layers, connections to Red Hat OpenStack Platform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'With the exception of access established through physical presense  at the hardware and underlying operating system layers, connections to Red Hat OpenStack Platform are treated as remote connections. Authorization and authentication controls selected and verified from the IA family apply to this control; no independant control response is required.'</w:t>
            </w:r>
          </w:p>
          <w:p>
            <w:r>
              <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OpenStack Platform v13</w:t>
            </w:r>
          </w:p>
          <w:p>
            <w:r>
              <w:t>'The customer will be responsible for terminating the session and network connections when non-local maintenance and diagnostic activities are completed. A successful control response will need to address monitoring and enforcement of the disconnection requirement.</w:t>
            </w:r>
          </w:p>
          <w:p>
            <w:r>
              <w:t>This is frequently accomplished by automatic logon timeouts from the Red Hat OpenStack Platform web console, and SSH connection timeouts provided by the underlying operating system.'</w:t>
            </w:r>
          </w:p>
          <w:p>
            <w:r>
              <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Red Hat OpenStack Platform v13: No information available for component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available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available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Red Hat OpenStack Platform v13</w:t>
            </w:r>
          </w:p>
          <w:p>
            <w:r>
              <w:t>'Documentation/guidance on satisfying this control is being tracked on GitHub:</w:t>
            </w:r>
          </w:p>
          <w:p>
            <w:r>
              <w:t>https://github.com/ComplianceAsCode/redhat-openstack-platform-13/issues/275'</w:t>
            </w:r>
          </w:p>
          <w:p>
            <w:r>
              <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available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available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available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available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available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available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available</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available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Red Hat OpenStack Platform v13: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Red Hat OpenStack Platform v13: No information available for component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Red Hat OpenStack Platform v13</w:t>
            </w:r>
          </w:p>
          <w:p>
            <w:r>
              <w:t>'This control reflects organizational procedures/policies, and is not applicable to the configuration of Red Hat OpenStack Platform.'</w:t>
            </w:r>
          </w:p>
          <w:p>
            <w:r>
              <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Red Hat OpenStack Platform v13</w:t>
            </w:r>
          </w:p>
          <w:p>
            <w:r>
              <w:t>'This control is outside the scope of Red Hat OpenStack Platform configuration.'</w:t>
            </w:r>
          </w:p>
          <w:p>
            <w:r>
              <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Red Hat OpenStack Platform v13</w:t>
            </w:r>
          </w:p>
          <w:p>
            <w:r>
              <w:t>'This control is outside the scope of Red Hat OpenStack Platform configuration.'</w:t>
            </w:r>
          </w:p>
          <w:p>
            <w:r>
              <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Red Hat OpenStack Platform v13</w:t>
            </w:r>
          </w:p>
          <w:p>
            <w:r>
              <w:t>'This control is outside the scope of Red Hat OpenStack Platform configuration.'</w:t>
            </w:r>
          </w:p>
          <w:p>
            <w:r>
              <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Red Hat OpenStack Platform v13</w:t>
            </w:r>
          </w:p>
          <w:p>
            <w:r>
              <w:t>'This control is outside the scope of Red Hat OpenStack Platform configuration.'</w:t>
            </w:r>
          </w:p>
          <w:p>
            <w:r>
              <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Red Hat OpenStack Platform v13</w:t>
            </w:r>
          </w:p>
          <w:p>
            <w:r>
              <w:t>'This control is outside the scope of Red Hat OpenStack Platform configuration.'</w:t>
            </w:r>
          </w:p>
          <w:p>
            <w:r>
              <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Red Hat OpenStack Platform v13</w:t>
            </w:r>
          </w:p>
          <w:p>
            <w:r>
              <w:t>'This control is outside the scope of Red Hat OpenStack Platform configuration.'</w:t>
            </w:r>
          </w:p>
          <w:p>
            <w:r>
              <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Red Hat OpenStack Platform v13</w:t>
            </w:r>
          </w:p>
          <w:p>
            <w:r>
              <w:t>'This control is outside the scope of Red Hat OpenStack Platform configuration.'</w:t>
            </w:r>
          </w:p>
          <w:p>
            <w:r>
              <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Red Hat OpenStack Platform v13</w:t>
            </w:r>
          </w:p>
          <w:p>
            <w:r>
              <w:t>'This control is outside the scope of Red Hat OpenStack Platform configuration.'</w:t>
            </w:r>
          </w:p>
          <w:p>
            <w:r>
              <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Red Hat OpenStack Platform v13</w:t>
            </w:r>
          </w:p>
          <w:p>
            <w:r>
              <w:t>'This control is outside the scope of Red Hat OpenStack Platform configuration.'</w:t>
            </w:r>
          </w:p>
          <w:p>
            <w:r>
              <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Red Hat OpenStack Platform v13: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Red Hat OpenStack Platform v13</w:t>
            </w:r>
          </w:p>
          <w:p>
            <w:r>
              <w:t>'This control is outside the scope of Red Hat OpenStack Platform configuration.'</w:t>
            </w:r>
          </w:p>
          <w:p>
            <w:r>
              <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Red Hat OpenStack Platform v13</w:t>
            </w:r>
          </w:p>
          <w:p>
            <w:r>
              <w:t>'This control is outside the scope of Red Hat OpenStack Platform configuration.'</w:t>
            </w:r>
          </w:p>
          <w:p>
            <w:r>
              <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Red Hat OpenStack Platform v13</w:t>
            </w:r>
          </w:p>
          <w:p>
            <w:r>
              <w:t>'This control is outside the scope of Red Hat OpenStack Platform configuration.'</w:t>
            </w:r>
          </w:p>
          <w:p>
            <w:r>
              <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Red Hat OpenStack Platform v13: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Red Hat OpenStack Platform v13: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Red Hat OpenStack Platform v13: No information available for component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available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Red Hat OpenStack Platform v13</w:t>
            </w:r>
          </w:p>
          <w:p>
            <w:r>
              <w:t>'This control reflects organizational procedures/policies, and is not applicable to the configuration of Red Hat OpenStack Platform.'</w:t>
            </w:r>
          </w:p>
          <w:p>
            <w:r>
              <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Red Hat OpenStack Platform v13</w:t>
            </w:r>
          </w:p>
          <w:p>
            <w:r>
              <w:t>'Red Hat Satellite, the systems management platform provided by Red Hat, offers this capability. Managing Red Hat OpenStack Platform baselines through Red Hat Satellite is being tracked through GitHub:</w:t>
            </w:r>
          </w:p>
          <w:p>
            <w:r>
              <w:t>https://github.com/ComplianceAsCode/redhat-openstack-platform-13/issues/304'</w:t>
            </w:r>
          </w:p>
          <w:p>
            <w:r>
              <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available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Red Hat OpenStack Platform v13</w:t>
            </w:r>
          </w:p>
          <w:p>
            <w:r>
              <w:t>'This control relates to the operation of vulnerability management tooling. As such, it is not applicable to the configuration of Red Hat OpenStack platform.'</w:t>
            </w:r>
          </w:p>
          <w:p>
            <w:r>
              <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available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available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Red Hat OpenStack Platform v13</w:t>
            </w:r>
          </w:p>
          <w:p>
            <w:r>
              <w:t>'Documentation/guidance on functional properties of Red Hat OpenStack Platform is being tracked on GitHub:</w:t>
            </w:r>
          </w:p>
          <w:p>
            <w:r>
              <w:t>https://github.com/ComplianceAsCode/redhat-openstack-platform-13/issues/305'</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Red Hat OpenStack Platform v13</w:t>
            </w:r>
          </w:p>
          <w:p>
            <w:r>
              <w:t>'Documentation/guidance for this control is being tracked on GitHub:</w:t>
            </w:r>
          </w:p>
          <w:p>
            <w:r>
              <w:t>https://github.com/ComplianceAsCode/redhat-openstack-platform-13/issues/306'</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Red Hat OpenStack Platform v13</w:t>
            </w:r>
          </w:p>
          <w:p>
            <w:r>
              <w:t>'Documentation/guidance for this control is being tracked on GitHub:</w:t>
            </w:r>
          </w:p>
          <w:p>
            <w:r>
              <w:t>https://github.com/ComplianceAsCode/redhat-openstack-platform-13/issues/307'</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Red Hat OpenStack Platform v13</w:t>
            </w:r>
          </w:p>
          <w:p>
            <w:r>
              <w:t>'Documentation/guidance for this control is being tracked on GitHub:</w:t>
            </w:r>
          </w:p>
          <w:p>
            <w:r>
              <w:t>https://github.com/ComplianceAsCode/redhat-openstack-platform-13/issues/308'</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OpenStack Platform v13</w:t>
            </w:r>
          </w:p>
          <w:p>
            <w:r>
              <w:t>'Documentation to satisfy this control is being tracked on GitHub:</w:t>
            </w:r>
          </w:p>
          <w:p>
            <w:r>
              <w:t>https://github.com/ComplianceAsCode/redhat-openstack-platform-13/issues/311'</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available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available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Red Hat OpenStack Platform v13</w:t>
            </w:r>
          </w:p>
          <w:p>
            <w:r>
              <w:t>'Documentation to satisfy this control is being tracked on GitHub:</w:t>
            </w:r>
          </w:p>
          <w:p>
            <w:r>
              <w:t>https://github.com/ComplianceAsCode/redhat-openstack-platform-13/issues/313'</w:t>
            </w:r>
          </w:p>
          <w:p>
            <w:r>
              <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Red Hat OpenStack Platform v13</w:t>
            </w:r>
          </w:p>
          <w:p>
            <w:r>
              <w:t>'Documentation to satisfy this control is being tracked on GitHub:</w:t>
            </w:r>
          </w:p>
          <w:p>
            <w:r>
              <w:t>https://github.com/ComplianceAsCode/redhat-openstack-platform-13/issues/314'</w:t>
            </w:r>
          </w:p>
          <w:p>
            <w:r>
              <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Red Hat OpenStack Platform v13</w:t>
            </w:r>
          </w:p>
          <w:p>
            <w:r>
              <w:t>'Documentation to satisfy this control is being tracked on GitHub:</w:t>
            </w:r>
          </w:p>
          <w:p>
            <w:r>
              <w:t>https://github.com/ComplianceAsCode/redhat-openstack-platform-13/issues/315'</w:t>
            </w:r>
          </w:p>
          <w:p>
            <w:r>
              <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OpenStack Platform v13</w:t>
            </w:r>
          </w:p>
          <w:p>
            <w:r>
              <w:t>'Documentation/guidance on this control is being developed on GitHub:</w:t>
            </w:r>
          </w:p>
          <w:p>
            <w:r>
              <w:t>https://github.com/ComplianceAsCode/redhat-openstack-platform-13/issues/329'</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OpenStack Platform v13</w:t>
            </w:r>
          </w:p>
          <w:p>
            <w:r>
              <w:t>'Documentation/guidance on this control is being developed on GitHub:</w:t>
            </w:r>
          </w:p>
          <w:p>
            <w:r>
              <w:t>https://github.com/ComplianceAsCode/redhat-openstack-platform-13/issues/330'</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OpenStack Platform v13</w:t>
            </w:r>
          </w:p>
          <w:p>
            <w:r>
              <w:t>'Documentation/guidance on this control is being developed on GitHub:</w:t>
            </w:r>
          </w:p>
          <w:p>
            <w:r>
              <w:t>https://github.com/ComplianceAsCode/redhat-openstack-platform-13/issues/331'</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'Documentation on how communications at key internal boundaries of OpenStack can be monitored is forthcoming. This activity is being tracked in GitHub:</w:t>
            </w:r>
          </w:p>
          <w:p>
            <w:r>
              <w:t>https://github.com/SecurityCentral/redhat-openstack-platform-13/projects/1'</w:t>
            </w:r>
          </w:p>
          <w:p>
            <w:r>
              <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'Documentation regarding how Red Hat OpenStack Platform can implement subnetworks for publicly accessible system components is forthcoming. This activity is being tracked in GitHub:</w:t>
            </w:r>
          </w:p>
          <w:p>
            <w:r>
              <w:t>https://github.com/SecurityCentral/redhat-openstack-platform-13/projects/1'</w:t>
            </w:r>
          </w:p>
          <w:p>
            <w:r>
              <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Red Hat OpenStack Platform v13</w:t>
            </w:r>
          </w:p>
          <w:p>
            <w:r>
              <w:t>'Documentation regarding how Red Hat OpenStack Platform can route connections to external systems through a managed interface is forthcoming. This activity is being trackedin GitHub:</w:t>
            </w:r>
          </w:p>
          <w:p>
            <w:r>
              <w:t>https://github.com/SecurityCentral/redhat-openstack-platform-13/projects/1'</w:t>
            </w:r>
          </w:p>
          <w:p>
            <w:r>
              <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OpenStack Platform v13</w:t>
            </w:r>
          </w:p>
          <w:p>
            <w:r>
              <w:t>'Documentation/guidance on this control is being developed on GitHub:</w:t>
            </w:r>
          </w:p>
          <w:p>
            <w:r>
              <w:t>https://github.com/ComplianceAsCode/redhat-openstack-platform-13/issues/332'</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OpenStack Platform v13</w:t>
            </w:r>
          </w:p>
          <w:p>
            <w:r>
              <w:t>'Documentation/guidance on this control is being developed on GitHub:</w:t>
            </w:r>
          </w:p>
          <w:p>
            <w:r>
              <w:t>https://github.com/ComplianceAsCode/redhat-openstack-platform-13/issues/334'</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OpenStack Platform v13</w:t>
            </w:r>
          </w:p>
          <w:p>
            <w:r>
              <w:t>'Documentation/guidance on this control is being developed on GitHub:</w:t>
            </w:r>
          </w:p>
          <w:p>
            <w:r>
              <w:t>https://github.com/ComplianceAsCode/redhat-openstack-platform-13/issues/335'</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available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available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Red Hat OpenStack Platform v13</w:t>
            </w:r>
          </w:p>
          <w:p>
            <w:r>
              <w:t>'Documentation/guidance on this control is being developed on GitHub:</w:t>
            </w:r>
          </w:p>
          <w:p>
            <w:r>
              <w:t>https://github.com/ComplianceAsCode/redhat-openstack-platform-13/issues/336'</w:t>
            </w:r>
          </w:p>
          <w:p>
            <w:r>
              <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OpenStack Platform v13</w:t>
            </w:r>
          </w:p>
          <w:p>
            <w:r>
              <w:t>'Documentation/guidance on this control is being developed on GitHub:</w:t>
            </w:r>
          </w:p>
          <w:p>
            <w:r>
              <w:t>https://github.com/ComplianceAsCode/redhat-openstack-platform-13/issues/337'</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OpenStack Platform v13</w:t>
            </w:r>
          </w:p>
          <w:p>
            <w:r>
              <w:t>'This control is inherited through organiztional network services, and is not applicable to the configuration of Red Hat OpenStack Platform.'</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OpenStack Platform v13</w:t>
            </w:r>
          </w:p>
          <w:p>
            <w:r>
              <w:t>'Documentation/guidance on this control is being developed on GitHub:</w:t>
            </w:r>
          </w:p>
          <w:p>
            <w:r>
              <w:t>https://github.com/ComplianceAsCode/redhat-openstack-platform-13/issues/338'</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OpenStack Platform v13</w:t>
            </w:r>
          </w:p>
          <w:p>
            <w:r>
              <w:t>'Documentation/guidance on this control is being developed on GitHub:</w:t>
            </w:r>
          </w:p>
          <w:p>
            <w:r>
              <w:t>https://github.com/ComplianceAsCode/redhat-openstack-platform-13/issues/339'</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OpenStack Platform v13</w:t>
            </w:r>
          </w:p>
          <w:p>
            <w:r>
              <w:t>'Documentation/guidance on this control is being developed on GitHub:</w:t>
            </w:r>
          </w:p>
          <w:p>
            <w:r>
              <w:t>https://github.com/ComplianceAsCode/redhat-openstack-platform-13/issues/340'</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Red Hat OpenStack Platform v13</w:t>
            </w:r>
          </w:p>
          <w:p>
            <w:r>
              <w:t>'Documentation regarding how Red Hat OpenStack Platform generates, distributes, stores, accesses, and desctructs, cryptographic keys is forthcoming. This activity is being tracked in GitHub:</w:t>
            </w:r>
          </w:p>
          <w:p>
            <w:r>
              <w:t>https://github.com/SecurityCentral/redhat-openstack-platform-13/projects/1'</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available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Red Hat OpenStack Platform v13</w:t>
            </w:r>
          </w:p>
          <w:p>
            <w:r>
              <w:t>'Documentation/guidance on this control is being developed on GitHub:</w:t>
            </w:r>
          </w:p>
          <w:p>
            <w:r>
              <w:t>https://github.com/ComplianceAsCode/redhat-openstack-platform-13/issues/342'</w:t>
            </w:r>
          </w:p>
          <w:p>
            <w:r>
              <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available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Red Hat OpenStack Platform v13</w:t>
            </w:r>
          </w:p>
          <w:p>
            <w:r>
              <w:t>'Documentation regarding Red Hat OpenStack Platform's usage of cryptography and applicability to Federal laws is forthcoming. This activity is being tracked in GitHub:</w:t>
            </w:r>
          </w:p>
          <w:p>
            <w:r>
              <w:t>https://github.com/SecurityCentral/redhat-openstack-platform-13/projects/1'</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'Examples of collaborative computing devices include networked white boards, TV conference cameras, and remote video systems. This control is not applicable because Red Hat Red Hat OpenStack Platform Container Platform is not a collaborative computing device.'</w:t>
            </w:r>
          </w:p>
          <w:p>
            <w:r>
              <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'Examples of collaborative computing devices include networked white boards, TV conference cameras, and remote video systems. This control is not applicable because Red Hat Red Hat OpenStack Platform Container Platform is not a collaborative computing device.'</w:t>
            </w:r>
          </w:p>
          <w:p>
            <w:r>
              <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available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 </w:t>
            </w:r>
          </w:p>
          <w:p>
            <w:r>
              <w:t>Red Hat OpenStack Platform administrators are responsible for providing origin authentication and integrity verification artifacts along with authoritative name resolution data returns in response. A successful control response will discuss the technical means used to accomplish this</w:t>
            </w:r>
          </w:p>
          <w:p>
            <w:r>
              <w:t>Documentation on how to configure Red Hat OpenStack Platform DNS services to provide data origin authentication and integrity verification is forthcoming. That activity is being tracked GitHub:</w:t>
            </w:r>
          </w:p>
          <w:p>
            <w:r>
              <w:t>https://github.com/SecurityCentral/redhat-openstack-platform-13/projects/1'</w:t>
            </w:r>
          </w:p>
          <w:p>
            <w:r>
              <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providing means to indicate the security status of child zones and enable verification of a chain of trust among parent and child domains. A successful control response will discuss the technical means used to accomplish this.</w:t>
            </w:r>
          </w:p>
          <w:p>
            <w:r>
              <w:t>Documentation on how to configure this functionality within Red Hat OpenStack Platform is forthcoming. This activity is being tracked in GitHub:</w:t>
            </w:r>
          </w:p>
          <w:p>
            <w:r>
              <w:t>https://github.com/SecurityCentral/redhat-openstack-platform-13/projects/1'</w:t>
            </w:r>
          </w:p>
          <w:p>
            <w:r>
              <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configuring DNSSEC. A successful control response will document how DNSSEC is configured on applicable endpoints.</w:t>
            </w:r>
          </w:p>
          <w:p>
            <w:r>
              <w:t>Documentation on enabling DNSSEC within Red Hat OpenStack Platform is forthcoming. This activity is being tracked in GitHub:</w:t>
            </w:r>
          </w:p>
          <w:p>
            <w:r>
              <w:t>https://github.com/SecurityCentral/redhat-openstack-platform-13/projects/1'</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Red Hat OpenStack Platform v13</w:t>
            </w:r>
          </w:p>
          <w:p>
            <w:r>
              <w:t>'Red Hat OpenStack Platform has a built-in DNS so that services can be reached by the service DNS as well as the service IP/port. Red Hat OpenStack Platform supports split DNS by running SkyDNS on the master that answers DNS queries for services.</w:t>
            </w:r>
          </w:p>
          <w:p>
            <w:r>
              <w:t>Red Hat OpenStack Platform administrators are responsible for ensuring services are fault-tolerant and implement internal/external role separation.</w:t>
            </w:r>
          </w:p>
          <w:p>
            <w:r>
              <w:t>Documentation on creating fault-tolerant DNS configurations within Red Hat OpenStack Platform is forthcoming. This activity is being tracked in GitHub:</w:t>
            </w:r>
          </w:p>
          <w:p>
            <w:r>
              <w:t>https://github.com/SecurityCentral/redhat-openstack-platform-13/projects/1'</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Red Hat OpenStack Platform v13</w:t>
            </w:r>
          </w:p>
          <w:p>
            <w:r>
              <w:t>'Documentation/guidance on this control is being developed on GitHub:</w:t>
            </w:r>
          </w:p>
          <w:p>
            <w:r>
              <w:t>https://github.com/ComplianceAsCode/redhat-openstack-platform-13/issues/343'</w:t>
            </w:r>
          </w:p>
          <w:p>
            <w:r>
              <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available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available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Red Hat OpenStack Platform v13</w:t>
            </w:r>
          </w:p>
          <w:p>
            <w:r>
              <w:t>'Documentation/guidance on this control is being developed on GitHub:</w:t>
            </w:r>
          </w:p>
          <w:p>
            <w:r>
              <w:t>https://github.com/ComplianceAsCode/redhat-openstack-platform-13/issues/344'</w:t>
            </w:r>
          </w:p>
          <w:p>
            <w:r>
              <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available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available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Red Hat OpenStack Platform v13</w:t>
            </w:r>
          </w:p>
          <w:p>
            <w:r>
              <w:t>'Documentation/guidance on this control is being developed on GitHub:</w:t>
            </w:r>
          </w:p>
          <w:p>
            <w:r>
              <w:t>https://github.com/ComplianceAsCode/redhat-openstack-platform-13/issues/345'</w:t>
            </w:r>
          </w:p>
          <w:p>
            <w:r>
              <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Red Hat OpenStack Platform v13</w:t>
            </w:r>
          </w:p>
          <w:p>
            <w:r>
              <w:t>'When Red Hat OpenStack Platform runs on Red Hat Enterprise Linux,  Red Hat OpenStack Platform maintains separate execution domains for each executing process by assigning a private virtual address space to each process.</w:t>
            </w:r>
          </w:p>
          <w:p>
            <w:r>
              <w:t>Documentation on ensuring this functionality is configured is forthcoming. This activity is being tracked in GitHub:</w:t>
            </w:r>
          </w:p>
          <w:p>
            <w:r>
              <w:t>https://github.com/SecurityCentral/redhat-openstack-platform-13/projects/1'##</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will be responsible for analyzing their Red Hat OpenStack Platform deployment for flaws, reporting on those flaws, and correcting them. A successful control response will include a discussion of the process by which flaws are discovered and remediated, as well as tools that are used to assist in detection and remediation.</w:t>
            </w:r>
          </w:p>
          <w:p>
            <w:r>
              <w:t>Documentation of the overall process of vulnerability identification to patching is forthcoming. This work is being tracked in GitHub:</w:t>
            </w:r>
          </w:p>
          <w:p>
            <w:r>
              <w:t>https://github.com/SecurityCentral/redhat-openstack-platform-13/projects/1'</w:t>
            </w:r>
          </w:p>
          <w:p>
            <w:r>
              <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'The customer will be responsible for testing Red Hat OpenStack Platform updates related to flaw remediation prior to installation. A successful control response will discuss the testing process (e.g. the nature of the test environment, the types of testing performed, the tools in testing, etc.).</w:t>
            </w:r>
          </w:p>
          <w:p>
            <w:r>
              <w:t>Documentation regarding suggested testing procedures is forthcoming. This work is being tracked in GitHub:</w:t>
            </w:r>
          </w:p>
          <w:p>
            <w:r>
              <w:t>https://github.com/SecurityCentral/redhat-openstack-platform-13/projects/1'</w:t>
            </w:r>
          </w:p>
          <w:p>
            <w:r>
              <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'This control reflects organizational procedures/policies, and is not applicable to the configuration of Red Hat OpenStack Platform.'</w:t>
            </w:r>
          </w:p>
          <w:p>
            <w:r>
              <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OpenStack Platform v13</w:t>
            </w:r>
          </w:p>
          <w:p>
            <w:r>
              <w:t>'This control reflects organizational procedures/policies, and is not applicable to the configuration of Red Hat OpenStack Platform.'</w:t>
            </w:r>
          </w:p>
          <w:p>
            <w:r>
              <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OpenStack Platform v13</w:t>
            </w:r>
          </w:p>
          <w:p>
            <w:r>
              <w:t>'Documentation/guidance addressing this issue is being tracked on GitHub:</w:t>
            </w:r>
          </w:p>
          <w:p>
            <w:r>
              <w:t>https://github.com/ComplianceAsCode/redhat-openstack-platform-13/issues/352'</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OpenStack Platform v13</w:t>
            </w:r>
          </w:p>
          <w:p>
            <w:r>
              <w:t>'The customer is responsible for ensuring that they employ malicious code protection at information system entry, and exit points to detect and eradicate malicious code. A successful control response will need to address use of code protection mechanisms to protect assets from malicious software (i.e. Viruses, malware, rootkits, worms, and scripts). In regards to Red Hat OpenStack Platform, this is generally through integrating third party tools into CI/CD pipelines.</w:t>
            </w:r>
          </w:p>
          <w:p>
            <w:r>
              <w:t>Documentation and suggested integration procedures are forthcoming. This work is being tracked in GitHub:</w:t>
            </w:r>
          </w:p>
          <w:p>
            <w:r>
              <w:t>https://github.com/SecurityCentral/redhat-openstack-platform-13/projects/1'</w:t>
            </w:r>
          </w:p>
          <w:p>
            <w:r>
              <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OpenStack Platform v13</w:t>
            </w:r>
          </w:p>
          <w:p>
            <w:r>
              <w:t>'This control reflects organizational procedures/policies, and is not applicable to the configuration of Red Hat OpenStack Platform.'</w:t>
            </w:r>
          </w:p>
          <w:p>
            <w:r>
              <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OpenStack Platform v13</w:t>
            </w:r>
          </w:p>
          <w:p>
            <w:r>
              <w:t>'In the scope of Red Hat OpenStack Platform, this control is duplicative of SI-3(a).'</w:t>
            </w:r>
          </w:p>
          <w:p>
            <w:r>
              <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OpenStack Platform v13</w:t>
            </w:r>
          </w:p>
          <w:p>
            <w:r>
              <w:t>'This control reflects organizational procedures/policies, and is not applicable to the configuration of Red Hat OpenStack Platform.'</w:t>
            </w:r>
          </w:p>
          <w:p>
            <w:r>
              <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OpenStack Platform v13</w:t>
            </w:r>
          </w:p>
          <w:p>
            <w:r>
              <w:t>'Documentation/guidance addressing this issue is being tracked on GitHub:</w:t>
            </w:r>
          </w:p>
          <w:p>
            <w:r>
              <w:t>https://github.com/ComplianceAsCode/redhat-openstack-platform-13/issues/356'</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OpenStack Platform v13</w:t>
            </w:r>
          </w:p>
          <w:p>
            <w:r>
              <w:t>'Documentation/guidance on satisfying this control is being tracked on GitHub:</w:t>
            </w:r>
          </w:p>
          <w:p>
            <w:r>
              <w:t>https://github.com/ComplianceAsCode/redhat-openstack-platform-13/issues/357'</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OpenStack Platform v13</w:t>
            </w:r>
          </w:p>
          <w:p>
            <w:r>
              <w:t>'Documentation/guidance on satisfying this control is being tracked on GitHub:</w:t>
            </w:r>
          </w:p>
          <w:p>
            <w:r>
              <w:t>https://github.com/ComplianceAsCode/redhat-openstack-platform-13/issues/358'</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Red Hat OpenStack Platform v13</w:t>
            </w:r>
          </w:p>
          <w:p>
            <w:r>
              <w:t>'This control reflects organizational procedures/policies, and is not applicable to the configuration of Red Hat OpenStack Platform.'</w:t>
            </w:r>
          </w:p>
          <w:p>
            <w:r>
              <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Red Hat OpenStack Platform v13</w:t>
            </w:r>
          </w:p>
          <w:p>
            <w:r>
              <w:t>'This control reflects organizational procedures/policies, and is not applicable to the configuration of Red Hat OpenStack Platform.'</w:t>
            </w:r>
          </w:p>
          <w:p>
            <w:r>
              <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OpenStack Platform v13</w:t>
            </w:r>
          </w:p>
          <w:p>
            <w:r>
              <w:t>'Documentation/guidance on satisfying this control is being tracked on GitHub:</w:t>
            </w:r>
          </w:p>
          <w:p>
            <w:r>
              <w:t>https://github.com/ComplianceAsCode/redhat-openstack-platform-13/issues/359'</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OpenStack Platform v13: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Red Hat OpenStack Platform v13</w:t>
            </w:r>
          </w:p>
          <w:p>
            <w:r>
              <w:t>'The customer will be responsible for handling and retaining information within, or hosted by, Red Hat OpenStack Platform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Red Hat OpenStack Platform environment is forthcoming. This activity is being tracked in GitHub:</w:t>
            </w:r>
          </w:p>
          <w:p>
            <w:r>
              <w:t>https://github.com/SecurityCentral/redhat-openstack-platform-13/projects/1'</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Red Hat OpenStack Platform v13: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Red Hat OpenStack Platform v13</w:t>
            </w:r>
          </w:p>
          <w:p>
            <w:r>
              <w:t>'Red Hat OpenStack inherits many memory protections provided by the underlying operating system. When running on Red Hat Enterprise Linux, such kernel-level memory protections have undergone Common Criteria Certification.</w:t>
            </w:r>
          </w:p>
          <w:p>
            <w:r>
              <w:t>Certain hypervisors use memory optimization techniques that overcommit memory to guest virtual machines. This is a useful feature that allows deployment of very dense computer clusters. One approach to this technique is through deduplication or sharing of memory pages.</w:t>
            </w:r>
          </w:p>
          <w:p>
            <w:r>
              <w:t>When two virtual machines have identical data in memory, there are advantages to having them reference the same memory. Typically this is achieved through Copy-On-Write (COW) mechanisms, such as kernel same-page merging (KSM), These mechanisms are vulnerable to certain attacks.</w:t>
            </w:r>
          </w:p>
          <w:p>
            <w:r>
              <w:t>Memory deduplication systems are vulnerabile to side-channel attacks. In academic studies, attackers were able to identify software packages and versions running on neighboring virtual machines as well as software downloads and other sensitive information through analyzing memory access times on the attacker Virtual Machine. Consequently, one Virtual Machine can infer something about the state of another, which might not be appropriate for multi-tenant environments where not all tenants are trusted or share the same levels of trust.</w:t>
            </w:r>
          </w:p>
          <w:p>
            <w:r>
              <w:t>More importantly, row-hammer type attacks have been demonstrated against KSM to enact cross-Virtual Machine modification of executable memory. A hostile instance could gain code execution access to other instances on the same Compute host.</w:t>
            </w:r>
          </w:p>
          <w:p>
            <w:r>
              <w:t>Deployers should disable KSM if strong project separation (as with public clouds and some private clouds) is required.</w:t>
            </w:r>
          </w:p>
          <w:p>
            <w:r>
              <w:t>To disable KSM, refer to: https://access.redhat.com/documentation/en-us/red_hat_enterprise_linux/7/html-single/virtualization_tuning_and_optimization_guide/#sect-KSM-Deactivating_KSM'</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