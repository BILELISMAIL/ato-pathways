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Ansible Tower: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Ansible Tower: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Ansible Tower</w:t>
            </w:r>
          </w:p>
          <w:p>
            <w:r>
              <w:t>'Documentation for this requirement is being tracked on GitHub:</w:t>
            </w:r>
          </w:p>
          <w:p>
            <w:r>
              <w:t>https://github.com/ComplianceAsCode/redhat/issues/465'</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(2)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found for the combination of standard NIST-800-53 and control AC-2 (2)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found for the combination of standard NIST-800-53 and control AC-2 (2)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No information found for the combination of standard NIST-800-53 and control AC-2 (2)</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(3)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found for the combination of standard NIST-800-53 and control AC-2 (3)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No information found for the combination of standard NIST-800-53 and control AC-2 (3)</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(4)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found for the combination of standard NIST-800-53 and control AC-2 (4)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(5)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found for the combination of standard NIST-800-53 and control AC-2 (5)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(10)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No information found for the combination of standard NIST-800-53 and control AC-2 (10)</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Ansible Tower</w:t>
            </w:r>
          </w:p>
          <w:p>
            <w:r>
              <w:t>'There are three types of Tower users that can be assigned:</w:t>
            </w:r>
          </w:p>
          <w:p>
            <w:r>
              <w:t>- Normal User Normal Users have read and write access limited to the resources (such as inventory, projects, and job templates) for which that user has been granted the appropriate roles and privileges.</w:t>
            </w:r>
          </w:p>
          <w:p>
            <w:r>
              <w:t>- System Auditor Auditors implicitly inherit the read-only capability for all objects within the Tower environment.</w:t>
            </w:r>
          </w:p>
          <w:p>
            <w:r>
              <w:t>- System Adminisrator A Tower System Administrator (also known as a Superuser) has admin, read, and write privileges over the entire Tower installation. A System Administrator is typically responsible for managing all aspects of Tower and delegating responsibilities for day-to-day work to various Users.</w:t>
            </w:r>
          </w:p>
          <w:p>
            <w:r>
              <w:t>Ansible Tower uses role-based access control to provide the ability to read, modify, and administer projects, inventories, job templates, and other Ansible Tower elements. The role-based access control policies can be defined per-user, or per user type as indicated above.</w:t>
            </w:r>
          </w:p>
          <w:p>
            <w:r>
              <w:t>Additional detail can be found in the Ansible Tower documentation:</w:t>
            </w:r>
          </w:p>
          <w:p>
            <w:r>
              <w:t>https://docs.ansible.com/ansible-tower/latest/html/userguide/users.html'</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AC-4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found for the combination of standard NIST-800-53 and control AC-4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No information found for the combination of standard NIST-800-53 and control AC-4</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No information found for the combination of standard NIST-800-53 and control AC-4 (21)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found for the combination of standard NIST-800-53 and control AC-4 (21)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found for the combination of standard NIST-800-53 and control AC-4 (21)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No information found for the combination of standard NIST-800-53 and control AC-4 (21)</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(2)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found for the combination of standard NIST-800-53 and control AC-6 (2)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No information found for the combination of standard NIST-800-53 and control AC-6 (2)</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(9)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No information found for the combination of standard NIST-800-53 and control AC-6 (9)</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(10)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No information found for the combination of standard NIST-800-53 and control AC-6 (10)</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Ansible Tower</w:t>
            </w:r>
          </w:p>
          <w:p>
            <w:r>
              <w:t>'Ansible Tower does not currently have the capability to enforce limits on consecutive logon attempts.</w:t>
            </w:r>
          </w:p>
          <w:p>
            <w:r>
              <w:t>To satisfy this control an external authentication service, such as Red Hat IdM, must be used. This control is not applicable to Ansible Tower when an external authentication service is used.'</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automatically lock an account for an organizationally-defined time period, nor does Ansible Tower have the capability to lock an account until released by an administrator.</w:t>
            </w:r>
          </w:p>
          <w:p>
            <w:r>
              <w:t>To satisfy those elemenets of this control an external authentication service, such as Red Hat IdM, must be used. Those two elements of this control are not applicable to Ansible Tower when an external authentication service is used.</w:t>
            </w:r>
          </w:p>
          <w:p>
            <w:r>
              <w:t>Ansible Tower does not currently have the ability to delay logon prompts according to an organizationally-defined delay algorithm when the maximum number of unsuccessful attempts is exceeded. Ansible Tower cannot be configured to perform this functionality; delay of further logon prompts is a permanent finding.'</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Ansible Tower</w:t>
            </w:r>
          </w:p>
          <w:p>
            <w:r>
              <w:t>'Ansible Tower supports configuration of custom system use notifications.</w:t>
            </w:r>
          </w:p>
          <w:p>
            <w:r>
              <w:t>From within the Tower web interface:</w:t>
            </w:r>
          </w:p>
          <w:p>
            <w:r>
              <w:t>(1) Select "Settings", which is the gear icon in the top right corner</w:t>
            </w:r>
          </w:p>
          <w:p>
            <w:r>
              <w:t>(2) Select "Configure Tower," which is the second icon in the third row</w:t>
            </w:r>
          </w:p>
          <w:p>
            <w:r>
              <w:t>(3) Select "User Interface"</w:t>
            </w:r>
          </w:p>
          <w:p>
            <w:r>
              <w:t>(4) Enter your system use notification in the "CUSTOM LOGIN INFO" field. Note breaks must use "\n"'</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 system use notifications are displayed on the logon screen prior to the "login" button. This is default, non-configurable behavior.'</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Ansible Tower</w:t>
            </w:r>
          </w:p>
          <w:p>
            <w:r>
              <w:t>'Ansible Tower does not differentiate logon screens between private and publicly accessible instances. Custom system use notifications for publicly accessible systems can be implemented using the procedures from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AC-10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found for the combination of standard NIST-800-53 and control AC-10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No information found for the combination of standard NIST-800-53 and control AC-10</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AC-11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found for the combination of standard NIST-800-53 and control AC-11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AC-11</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AC-11</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AC-11 (1)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No information found for the combination of standard NIST-800-53 and control AC-11 (1)</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AC-12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found for the combination of standard NIST-800-53 and control AC-12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found for the combination of standard NIST-800-53 and control AC-11</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(1)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No information found for the combination of standard NIST-800-53 and control AC-17 (1)</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(2)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No information found for the combination of standard NIST-800-53 and control AC-17 (2)</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(3)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found for the combination of standard NIST-800-53 and control AC-17 (3)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No information found for the combination of standard NIST-800-53 and control AC-17 (3)</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AC-17 (9)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found for the combination of standard NIST-800-53 and control AC-17 (9)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No information found for the combination of standard NIST-800-53 and control AC-17 (9)</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AC-18 (1)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found for the combination of standard NIST-800-53 and control AC-18 (1)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No information found for the combination of standard NIST-800-53 and control AC-18 (1)</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AT-2 (2)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No information found for the combination of standard NIST-800-53 and control AT-2 (2)</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Ansible Tower</w:t>
            </w:r>
          </w:p>
          <w:p>
            <w:r>
              <w:t>'By default Ansible Tower generates audit records containing information that establishes what type of event occured, when the event occured, where the event occured, the source of the event, the outcome of the event, and the identity of individuals or subjects associated with the event.</w:t>
            </w:r>
          </w:p>
          <w:p>
            <w:r>
              <w:t>Ansible Tower cannot be configured to be out of compliance with this control.</w:t>
            </w:r>
          </w:p>
          <w:p>
            <w:r>
              <w:t>A sample audit record is provided below.</w:t>
            </w:r>
          </w:p>
          <w:p>
            <w:r>
              <w:t>TYPE OF EVENT: The "operation" field identifies the type of event recorded. In this case, a new user was created.</w:t>
            </w:r>
          </w:p>
          <w:p>
            <w:r>
              <w:t>WHEN THE EVENT OCCURED: The "timestamp" field indicates the system time of when the event occured. In this example the event happened at 2018-06-19T00:46:45.337458Z.</w:t>
            </w:r>
          </w:p>
          <w:p>
            <w:r>
              <w:t>WHERE THE EVENT OCCURED: The "X-API-Node" field indicates where the event occured. In this example, the host was tower.redhatgov.io.</w:t>
            </w:r>
          </w:p>
          <w:p>
            <w:r>
              <w:t>SOURCE OF EVENT: The "actor" field indicates the "alice" username initiated this event.</w:t>
            </w:r>
          </w:p>
          <w:p>
            <w:r>
              <w:t>OUTCOME OF EVENT: The "changes" field indicate the user was created with associated metadata such as first_name and last_name.</w:t>
            </w:r>
          </w:p>
          <w:p>
            <w:r>
              <w:t>IDENTITY OF INDIVIDUALS/OBJECTS INVOLVED: The "summary_fields" indicates an actor with the username "alice" created a new user with the username "bob."</w:t>
            </w:r>
          </w:p>
          <w:p>
            <w:r>
              <w:t>Full documentation of all available fields is available in the Ansible Tower product documentation:</w:t>
            </w:r>
          </w:p>
          <w:p>
            <w:r>
              <w:t>https://docs.ansible.com/ansible-tower/latest/html/towerapi/activity_stream.html</w:t>
            </w:r>
          </w:p>
          <w:p>
            <w:r>
              <w:t/>
            </w:r>
          </w:p>
          <w:p>
            <w:r>
              <w:t>---      HTTP 200 OK      Allow: GET, HEAD, OPTIONS      Content-Type: application/json      Vary: Accept      X-API-Node: tower.redhatgov.io      X-API-Time: 0.739s      ....      {          "id": 25,          "type": "activity_stream",          "url": "/api/v1/activity_stream/25/",          "related": {              "user": [                  "/api/v1/users/4/"              ],              "actor": "/api/v1/users/1/"          },          "summary_fields": {              "user": [                  {                      "username": "bob",                      "first_name": "Bob",                      "last_name": "Ross",                      "id": 4                  }              ],              "actor": {                  "username": "alice",                  "first_name": "Alice",                  "last_name": "Liddel",                  "id": 1              }          },          "timestamp": "2018-06-19T00:46:45.337458Z",          "operation": "create",          "changes": {              "username": "bob",              "first_name": "Bob",              "last_name": "Ross",              "is_active": true,              "id": 4,              "is_superuser": false,              "is_staff": false,              "password": "hidden",              "email": "bob@ross.com",              "date_joined": "2018-06-19 00:46:45.314590+00:00"          },          "object1": "user",          "object2": "",          "object_association": ""      } ---'</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Ansible Tower</w:t>
            </w:r>
          </w:p>
          <w:p>
            <w:r>
              <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utilizes the audit and syslog subsystems of the underlying operating system. Responses to audit subsystem failures is configured in the operating system and not Ansible Tower.'</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audit and syslog subsystems of the underlying operating system. Responses to audit subsystem failures is configured in the operating system and not Ansible Tower.'</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AU-7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AU-7</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AU-7</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AU-7 (1)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found for the combination of standard NIST-800-53 and control AU-7 (1)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No information found for the combination of standard NIST-800-53 and control AU-7 (1)</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AU-8 (1)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found for the combination of standard NIST-800-53 and control AU-8 (1)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found for the combination of standard NIST-800-53 and control AU-8 (1)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found for the combination of standard NIST-800-53 and control AU-8 (1)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AU-8 (1)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Ansible Tower</w:t>
            </w:r>
          </w:p>
          <w:p>
            <w:r>
              <w:t>'Ansible Tower logfiles have been consolidated and can be easily accessed from two centralized locations:</w:t>
            </w:r>
          </w:p>
          <w:p>
            <w:r>
              <w:t>- /var/log/tower/ - /var/log/supervisor/</w:t>
            </w:r>
          </w:p>
          <w:p>
            <w:r>
              <w:t>Each directory is protected by operating system-level mandatory access control settings and require administrative (root) privilege to access.</w:t>
            </w:r>
          </w:p>
          <w:p>
            <w:r>
              <w:t>The ability to protect embedded log data, such as those included in the Ansible Tower Activity Stream, is being tracked on GitHub:</w:t>
            </w:r>
          </w:p>
          <w:p>
            <w:r>
              <w:t>https://github.com/ComplianceAsCode/redhat/issues/343'</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AU-9 (2)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found for the combination of standard NIST-800-53 and control AU-9 (2)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No information found for the combination of standard NIST-800-53 and control AU-9 (2)</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Ansible Tower</w:t>
            </w:r>
          </w:p>
          <w:p>
            <w:r>
              <w:t>'For locally retained logs, such as those recorded to /var/log/ansible, Ansible Tower utilizes the audit subsystems of the host operating system. Retention of local logs is reflective of the operating system settings and not Ansible Tower.</w:t>
            </w:r>
          </w:p>
          <w:p>
            <w:r>
              <w:t>Retention of audit logs sent to an aggregation service, such as Elastic, is configured by the central aggregation service and outside the scope of configuring Ansible Tower.</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'By default, Ansible Tower audits the following events. Audit of these events is automatic and not user configurable.</w:t>
            </w:r>
          </w:p>
          <w:p>
            <w:r>
              <w:t>- Audit User &amp; Group Management Events, User modify (Success and Failure) - Audit User &amp; Group Management Events, User add (Success and Failure) - Audit User &amp; Group Management Events, User delete (Success and Failure) - Audit User &amp; Group Management Events, Group/Role add (Success and Failure) - Audit User &amp; Group Management Events, Group/Role delete (Success and Failure) - Audit User &amp; Group Management Events, Group/Role modify (Success and Failure)</w:t>
            </w:r>
          </w:p>
          <w:p>
            <w:r>
              <w:t/>
            </w:r>
          </w:p>
          <w:p>
            <w:r>
              <w:t>The following BugZillas track feature creation for Ansible Tower to audit certain events:</w:t>
            </w:r>
          </w:p>
          <w:p>
            <w:r>
              <w:t>- Audit Logons (Success and Failure): https://github.com/ComplianceAsCode/redhat/issues/345</w:t>
            </w:r>
          </w:p>
          <w:p>
            <w:r>
              <w:t>- Audit Logoff (Success and Failure): https://github.com/ComplianceAsCode/redhat/issues/346</w:t>
            </w:r>
          </w:p>
          <w:p>
            <w:r>
              <w:t>- Audit File &amp; Object Creation (Success and Failure):</w:t>
            </w:r>
          </w:p>
          <w:p>
            <w:r>
              <w:t>- Audit File &amp; Object Access (Success and Failure): https://github.com/ComplianceAsCode/redhat/issues/348</w:t>
            </w:r>
          </w:p>
          <w:p>
            <w:r>
              <w:t>- Audit File &amp; Object Deletion (Success and Failure)</w:t>
            </w:r>
          </w:p>
          <w:p>
            <w:r>
              <w:t>- Audit File &amp; Object Modification (Success and Failure)</w:t>
            </w:r>
          </w:p>
          <w:p>
            <w:r>
              <w:t>- Audit File &amp; Object Permission Changes (Success and Failure): https://github.com/ComplianceAsCode/redhat/issues/351</w:t>
            </w:r>
          </w:p>
          <w:p>
            <w:r>
              <w:t>- Audit File &amp; Object Ownership Modifications (Success and Failure): https://github.com/ComplianceAsCode/redhat/issues/352</w:t>
            </w:r>
          </w:p>
          <w:p>
            <w:r>
              <w:t>- Audit User &amp; Group Management Events, User suspend (Success and Failure): https://github.com/ComplianceAsCode/redhat/issues/451</w:t>
            </w:r>
          </w:p>
          <w:p>
            <w:r>
              <w:t>- Audit User &amp; Group Management Events, User lock (Success and Failure): https://github.com/ComplianceAsCode/redhat/issues/452</w:t>
            </w:r>
          </w:p>
          <w:p>
            <w:r>
              <w:t>- Audit Use of Privileged/Special Rights, security or policy changes (Success and Failure): https://github.com/ComplianceAsCode/redhat/issues/456</w:t>
            </w:r>
          </w:p>
          <w:p>
            <w:r>
              <w:t>- Audit Use of Privileged/Special Rights, configuration changes (Success and Failure): https://github.com/ComplianceAsCode/redhat/issues/457</w:t>
            </w:r>
          </w:p>
          <w:p>
            <w:r>
              <w:t>- Audit Use of Privileged/Special Rights, Admin or root-level access (Success and Failure): - Audit Privilege/Role Escalation (Success and Failure):</w:t>
            </w:r>
          </w:p>
          <w:p>
            <w:r>
              <w:t>- Audit and Log Data Access (Success and Failure): https://github.com/ComplianceAsCode/redhat/issues/460</w:t>
            </w:r>
          </w:p>
          <w:p>
            <w:r>
              <w:t>- Export of Information (Success and Failure): https://github.com/ComplianceAsCode/redhat/issues/461</w:t>
            </w:r>
          </w:p>
          <w:p>
            <w:r>
              <w:t>- Import of Information (Success and Failure):</w:t>
            </w:r>
          </w:p>
          <w:p>
            <w:r>
              <w:t>Certain events, such as updating Projects, may pull data from a SCM. In such cases the audit event includes the content defined in AU-3 as well as the URL if the information being imported.</w:t>
            </w:r>
          </w:p>
          <w:p>
            <w:r>
              <w:t>A sample audit event for updating a "Demo Project" with content from GitHub is below. The "scm_url" field reflects source of information being imported and "status" field indicates succes or failure:</w:t>
            </w:r>
          </w:p>
          <w:p>
            <w:r>
              <w:t>    {         "count": 1,         "next": null,         "previous": null,         "results": [             {                 "id": 2,                 "type": "project_update",                 "url": "/api/v1/project_updates/2/",                 "related": {                     "created_by": "/api/v1/users/1/",                     "unified_job_template": "/api/v1/projects/4/",                     "stdout": "/api/v1/project_updates/2/stdout/",                     "project": "/api/v1/projects/4/",                     "cancel": "/api/v1/project_updates/2/cancel/",                     "notifications": "/api/v1/project_updates/2/notifications/",                     "scm_inventory_updates": "/api/v1/project_updates/2/scm_inventory_updates/"                 },                 "summary_fields": {                     "instance_group": {                         "id": 1,                         "name": "tower"                     },                     "unified_job_template": {                         "id": 4,                         "name": "Demo Project",                         "description": "",                         "unified_job_type": "project_update"                     },                     "project": {                         "id": 4,                         "name": "Demo Project",                         "description": "",                         "status": "successful",                         "scm_type": "git"                     },                     "created_by": {                         "id": 1,                         "username": "admin",                         "first_name": "",                         "last_name": ""                     },                     "user_capabilities": {                         "start": true,                         "delete": true                     }                 },                 "created": "2018-06-29T16:31:37.862Z",                 "modified": "2018-06-29T16:31:38.111Z",                 "name": "Demo Project",                 "description": "",                 "unified_job_template": 4,                 "launch_type": "manual",                 "status": "successful",                 "failed": false,                 "started": "2018-06-29T16:31:38.190595Z",                 "finished": "2018-06-29T16:31:41.932635Z",                 "elapsed": 3.742,                 "job_explanation": "",                 "execution_node": "localhost",                 "local_path": "_4__demo_project",                 "scm_type": "git",                 "scm_url": "https://github.com/ansible/ansible-tower-samples",                 "scm_branch": "",                 "scm_clean": false,                 "scm_delete_on_update": false,                 "credential": null,                 "timeout": 0,                 "project": 4,                 "job_type": "check"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Documentation/guidance on satisfying this control is being tracked on GitHub:</w:t>
            </w:r>
          </w:p>
          <w:p>
            <w:r>
              <w:t>https://github.com/ComplianceAsCode/redhat/issues/296'</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'Customers are required to generate audit records for the events defined in AU-2d with the content defined in AU-3. A successful control response will discuss how audit records are generated, and how they meet the requirements defined in AU-2 and AU-3.</w:t>
            </w:r>
          </w:p>
          <w:p>
            <w:r>
              <w:t>Documentation/guidance on satisfying this control is being tracked on GitHub:</w:t>
            </w:r>
          </w:p>
          <w:p>
            <w:r>
              <w:t>https://github.com/ComplianceAsCode/redhat/issues/297'</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Ansible Tower</w:t>
            </w:r>
          </w:p>
          <w:p>
            <w:r>
              <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Ansible Tower: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Ansible Tower</w:t>
            </w:r>
          </w:p>
          <w:p>
            <w:r>
              <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CM-2 (1)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found for the combination of standard NIST-800-53 and control CM-2 (1)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found for the combination of standard NIST-800-53 and control CM-2 (1)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(1)</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(1)</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CM-2 (1)</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(3)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found for the combination of standard NIST-800-53 and control CM-2 (3)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No information found for the combination of standard NIST-800-53 and control CM-2 (3)</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(7)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found for the combination of standard NIST-800-53 and control CM-2 (7)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found for the combination of standard NIST-800-53 and control CM-2 (7)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found for the combination of standard NIST-800-53 and control CM-2 (7)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(7)</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(7)</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CM-3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found for the combination of standard NIST-800-53 and control CM-3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found for the combination of standard NIST-800-53 and control CM-3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found for the combination of standard NIST-800-53 and control CM-3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found for the combination of standard NIST-800-53 and control CM-3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found for the combination of standard NIST-800-53 and control CM-3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CM-3</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CM-3</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CM-3</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CM-3</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CM-3</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found for the combination of standard NIST-800-53 and control CM-3</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found for the combination of standard NIST-800-53 and control CM-3</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Ansible Tower</w:t>
            </w:r>
          </w:p>
          <w:p>
            <w:r>
              <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(1)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No information found for the combination of standard NIST-800-53 and control CM-5 (1)</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(3)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found for the combination of standard NIST-800-53 and control CM-5 (3)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No information found for the combination of standard NIST-800-53 and control CM-5 (3)</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 Use of the NIST National Checklist for Ansible Tower is suggested as a supported, US Government recognized, vendor supported, baseline.'</w:t>
            </w:r>
          </w:p>
          <w:p>
            <w:r>
              <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'The customer will be responsible for implementing configuration settings as defined in CM-6(a). A successful control response will describe how mandatory configuration settings are implemented. This can include the process or documentation followed.</w:t>
            </w:r>
          </w:p>
          <w:p>
            <w:r>
              <w:t>Creation of a Ansible Tower configuration baseline is being tracked on GitHub:</w:t>
            </w:r>
          </w:p>
          <w:p>
            <w:r>
              <w:t>https://github.com/ComplianceAsCode/redhat/issues/299'</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(1)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found for the combination of standard NIST-800-53 and control CM-7 (1)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found for the combination of standard NIST-800-53 and control CM-7 (1)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(1)</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(1)</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(2)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found for the combination of standard NIST-800-53 and control CM-7 (2)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No information found for the combination of standard NIST-800-53 and control CM-7 (2)</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(5)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found for the combination of standard NIST-800-53 and control CM-7 (5)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found for the combination of standard NIST-800-53 and control CM-7 (5)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(5)</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(5)</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CM-7 (5)</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(1)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No information found for the combination of standard NIST-800-53 and control CM-8 (1)</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CM-8 (3)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found for the combination of standard NIST-800-53 and control CM-8 (3)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found for the combination of standard NIST-800-53 and control CM-8 (3)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CM-8 (3)</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CM-8 (3)</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Ansible Tower</w:t>
            </w:r>
          </w:p>
          <w:p>
            <w:r>
              <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Ansible Tower</w:t>
            </w:r>
          </w:p>
          <w:p>
            <w:r>
              <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'As a procedural control, the process of backing up Ansible Tower is outside the scope of a configuration guide.</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'As a procedural control, the process of backing up Ansible Tower is outside the scope of a configuration guide.</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'As a procedural control, the process of backing up Ansible Tower is outside the scope of a configuration guide.</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Ansible Tower</w:t>
            </w:r>
          </w:p>
          <w:p>
            <w:r>
              <w:t>'As a procedural control, the process of backing up Ansible Tower is outside the scope of a configuration guide.</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Documentation on backing up and restoring Ansible Tower data can be found in the Ansible Tower Administration guide:</w:t>
            </w:r>
          </w:p>
          <w:p>
            <w:r>
              <w:t>https://docs.ansible.com/ansible-tower/latest/html/administration/backup_restore.html'</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CP-9 (1)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found for the combination of standard NIST-800-53 and control CP-9 (1)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No information found for the combination of standard NIST-800-53 and control CP-9 (1)</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CP-9 (3)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found for the combination of standard NIST-800-53 and control CP-9 (3)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No information found for the combination of standard NIST-800-53 and control CP-9 (3)</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Ansible Tower</w:t>
            </w:r>
          </w:p>
          <w:p>
            <w:r>
              <w:t>'Guidance on establishing backup procedures can be found in the Ansible Tower Administration Guide:</w:t>
            </w:r>
          </w:p>
          <w:p>
            <w:r>
              <w:t>https://docs.ansible.com/ansible-tower/latest/html/administration/backup_restore.html</w:t>
            </w:r>
          </w:p>
          <w:p>
            <w:r>
              <w:t>Note that backup of the Ansible Tower database and Ansible Tower playbooks reflects two distinct processes.'</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CP-10 (2)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No information found for the combination of standard NIST-800-53 and control CP-10 (2)</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Ansible Tower</w:t>
            </w:r>
          </w:p>
          <w:p>
            <w:r>
              <w:t>'Ansible Tower does not have the capability to uniquely identify and authenticate organizational users (or processes acting on behalf of 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Ansible Tower</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https://github.com/ComplianceAsCode/redhat/issues/305'</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(2)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No information found for the combination of standard NIST-800-53 and control IA-2 (2)</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(3)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No information found for the combination of standard NIST-800-53 and control IA-2 (3)</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IA-2 (5)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No information found for the combination of standard NIST-800-53 and control IA-2 (5)</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No information found for the combination of standard NIST-800-53 and control IA-2 (8)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No information found for the combination of standard NIST-800-53 and control IA-2 (8)</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No information found for the combination of standard NIST-800-53 and control IA-2 (11)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found for the combination of standard NIST-800-53 and control IA-2 (11)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No information found for the combination of standard NIST-800-53 and control IA-2 (11)</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Ansible Tower</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Documentation/guidance for this control is being tracked on GitHub:</w:t>
            </w:r>
          </w:p>
          <w:p>
            <w:r>
              <w:t>https://github.com/ComplianceAsCode/redhat/issues/306'</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IA-3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found for the combination of standard NIST-800-53 and control IA-3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found for the combination of standard NIST-800-53 and control IA-3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No information found for the combination of standard NIST-800-53 and control IA-3</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Ansible Tower</w:t>
            </w:r>
          </w:p>
          <w:p>
            <w:r>
              <w:t>'This is an organizational control outside the scope of configuring Ansible Tower.'</w:t>
            </w:r>
          </w:p>
          <w:p>
            <w:r>
              <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prevent the reuse of identifiers for an organizationally-defined time period.</w:t>
            </w:r>
          </w:p>
          <w:p>
            <w:r>
              <w:t>To satisfy this control an external authentication service, such as Red Hat IdM, must be used. This control is not applicable to Ansible Tower when an external authentication service is used.'</w:t>
            </w:r>
          </w:p>
          <w:p>
            <w:r>
              <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to disable an identifier after an organizationally-defined time period of inactivity.</w:t>
            </w:r>
          </w:p>
          <w:p>
            <w:r>
              <w:t>To satisfy this control an external authentication service, such as Red Hat IdM, must be used. This control is not applicable to Ansible Tower when an external authentication service is used.'</w:t>
            </w:r>
          </w:p>
          <w:p>
            <w:r>
              <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IA-4 (4)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found for the combination of standard NIST-800-53 and control IA-4 (4)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No information found for the combination of standard NIST-800-53 and control IA-4 (4)</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establish initial authenticator content for authenticators defined by the organization (e.g. complexity requirements in IA-4).</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'Ansible Tower does not have the capability to ensure that authenticators have sufficient strength of mechanism for their intended use.</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'This is an organizational control outside the scope of configuring Ansible Tower.'</w:t>
            </w:r>
          </w:p>
          <w:p>
            <w:r>
              <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Ansible Tower</w:t>
            </w:r>
          </w:p>
          <w:p>
            <w:r>
              <w:t>'Ansible Tower does not have default account authenticators. Authenticators used during the installation of Ansible Tower, such as passwords for the embeded database, are created by the system administratur during the Ansible Tower installation. This is non-configurable behavior.</w:t>
            </w:r>
          </w:p>
          <w:p>
            <w:r>
              <w:t>This requirement is not applicable to the configuration of Ansible Tower.'</w:t>
            </w:r>
          </w:p>
          <w:p>
            <w:r>
              <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Ansible Tower</w:t>
            </w:r>
          </w:p>
          <w:p>
            <w:r>
              <w:t>'Ansible Tower does not have the capability to establish minimum and maximum lifetime restrictions and reuse conditions for authenticators.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Ansible Tower</w:t>
            </w:r>
          </w:p>
          <w:p>
            <w:r>
              <w:t>'Ansible Tower does not have the capability to change/refresh authenticators after an organizationally-defined time period by authenticator type.</w:t>
            </w:r>
          </w:p>
          <w:p>
            <w:r>
              <w:t>To satisfy this control an external authentication service, such as Red Hat IdM, must be used. This control is not applicable to Ansible Tower when an external authentication service is used.'</w:t>
            </w:r>
          </w:p>
          <w:p>
            <w:r>
              <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Ansible Tower</w:t>
            </w:r>
          </w:p>
          <w:p>
            <w:r>
              <w:t>'Ansible Tower uses SSH to connect to remote hosts (or the Windows equivalent). In order to pass the key from Tower to SSH, the key must be decrypted before it can be written to a named pipe. Tower then uses that pipe to send the key to SSH (so that it is never written to disk).</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Ansible Tower</w:t>
            </w:r>
          </w:p>
          <w:p>
            <w:r>
              <w:t>'This is an organizational control outside the scope of configuring Ansible Tower.'</w:t>
            </w:r>
          </w:p>
          <w:p>
            <w:r>
              <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Ansible Tower</w:t>
            </w:r>
          </w:p>
          <w:p>
            <w:r>
              <w:t>'This is an organizational control outside the scope of configuring Ansible Tower.'</w:t>
            </w:r>
          </w:p>
          <w:p>
            <w:r>
              <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have the capability to enforce minimum password complexity requirements.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enforce at least an organizationally-defined number of characters be changed when new passwords are created.</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Ansible Tower</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enforce password minimum and maximum lifetime restrictions.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prohibit password reuse.</w:t>
            </w:r>
          </w:p>
          <w:p>
            <w:r>
              <w:t>To satisfy this control an external authentication service, such as Red Hat IdM, must be used. This control is not applicable to Ansible Tower when an external authentication service is used.'</w:t>
            </w:r>
          </w:p>
          <w:p>
            <w:r>
              <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Ansible Tower</w:t>
            </w:r>
          </w:p>
          <w:p>
            <w:r>
              <w:t>'Ansible Tower does not have the capability allow the use of a temporary password for system logons with an immediate change to a permanent password.</w:t>
            </w:r>
          </w:p>
          <w:p>
            <w:r>
              <w:t>To satisfy this control an external authentication service, such as Red Hat IdM, must be used. This control is not applicable to Ansible Tower when an external authentication service is used.'</w:t>
            </w:r>
          </w:p>
          <w:p>
            <w:r>
              <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(2)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IA-5 (2)</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IA-5 (2)</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IA-5 (2)</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IA-5 (2)</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(3)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found for the combination of standard NIST-800-53 and control IA-5 (3)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found for the combination of standard NIST-800-53 and control IA-5 (3)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found for the combination of standard NIST-800-53 and control IA-5 (3)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found for the combination of standard NIST-800-53 and control IA-5 (3)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No information found for the combination of standard NIST-800-53 and control IA-5 (3)</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(4)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found for the combination of standard NIST-800-53 and control IA-5 (4)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No information found for the combination of standard NIST-800-53 and control IA-5 (4)</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(6)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No information found for the combination of standard NIST-800-53 and control IA-5 (6)</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(7)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No information found for the combination of standard NIST-800-53 and control IA-5 (7)</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Ansible Tower</w:t>
            </w:r>
          </w:p>
          <w:p>
            <w:r>
              <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Ansible Tower</w:t>
            </w:r>
          </w:p>
          <w:p>
            <w:r>
              <w:t>'Ansible Tower natively obscures such information. Ansible Tower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Ansible Tower</w:t>
            </w:r>
          </w:p>
          <w:p>
            <w:r>
              <w:t>'The customer will be responsible for configuring Ansible Tower to use appropriate cryptographic modules. A successful control response will document what modules are in use, how to attest the configuration is in place, and references to supporing documentation outlining the FIPS 140-2 certification for enabled modules.</w:t>
            </w:r>
          </w:p>
          <w:p>
            <w:r>
              <w:t>Documentation to satisfy this control is being tracked on GitHub: https://github.com/ComplianceAsCode/redhat/issues/326'</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Ansible Tower</w:t>
            </w:r>
          </w:p>
          <w:p>
            <w:r>
              <w:t>'Ansible Tower does not have the capability to uniquely identify and authenticate non-organizational users (or processes acting on behalf of non-organizational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Ansible Tower</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Documentation on satisfying this control is being tracked on GitHub:</w:t>
            </w:r>
          </w:p>
          <w:p>
            <w:r>
              <w:t>https://github.com/ComplianceAsCode/redhat/issues/328'</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on GitHub:</w:t>
            </w:r>
          </w:p>
          <w:p>
            <w:r>
              <w:t>https://github.com/ComplianceAsCode/redhat/issues/329'</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tracked via GitHub:</w:t>
            </w:r>
          </w:p>
          <w:p>
            <w:r>
              <w:t>https://github.com/ComplianceAsCode/redhat/issues/330'</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for this control is being developed on GitHub:</w:t>
            </w:r>
          </w:p>
          <w:p>
            <w:r>
              <w:t>https://github.com/ComplianceAsCode/redhat/issues/331'</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IR-3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found for the combination of standard NIST-800-53 and control IR-3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found for the combination of standard NIST-800-53 and control IR-3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No information found for the combination of standard NIST-800-53 and control IR-3</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No information found for the combination of standard NIST-800-53 and control IR-3 (2)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No information found for the combination of standard NIST-800-53 and control IR-3 (2)</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IR-4 (1)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No information found for the combination of standard NIST-800-53 and control IR-4 (1)</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Ansible Tower</w:t>
            </w:r>
          </w:p>
          <w:p>
            <w:r>
              <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IR-6 (1)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No information found for the combination of standard NIST-800-53 and control IR-6 (1)</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Ansible Tower</w:t>
            </w:r>
          </w:p>
          <w:p>
            <w:r>
              <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(1)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No information found for the combination of standard NIST-800-53 and control IR-7 (1)</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IR-7 (2)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IR-7 (2)</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IR-7 (2)</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No information found for the combination of standard NIST-800-53 and control IR-9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found for the combination of standard NIST-800-53 and control IR-9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found for the combination of standard NIST-800-53 and control IR-9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found for the combination of standard NIST-800-53 and control IR-9</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found for the combination of standard NIST-800-53 and control IR-9</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found for the combination of standard NIST-800-53 and control IR-9</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found for the combination of standard NIST-800-53 and control IR-9</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found for the combination of standard NIST-800-53 and control IR-9</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found for the combination of standard NIST-800-53 and control IR-9</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No information found for the combination of standard NIST-800-53 and control IR-9 (1)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found for the combination of standard NIST-800-53 and control IR-9 (1)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No information found for the combination of standard NIST-800-53 and control IR-9 (1)</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No information found for the combination of standard NIST-800-53 and control IR-9 (2)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found for the combination of standard NIST-800-53 and control IR-9 (2)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No information found for the combination of standard NIST-800-53 and control IR-9 (2)</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No information found for the combination of standard NIST-800-53 and control IR-9 (3)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found for the combination of standard NIST-800-53 and control IR-9 (3)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No information found for the combination of standard NIST-800-53 and control IR-9 (3)</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No information found for the combination of standard NIST-800-53 and control IR-9 (4)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found for the combination of standard NIST-800-53 and control IR-9 (4)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No information found for the combination of standard NIST-800-53 and control IR-9 (4)</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Ansible Tower</w:t>
            </w:r>
          </w:p>
          <w:p>
            <w:r>
              <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Ansible Tower: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Ansible Tower</w:t>
            </w:r>
          </w:p>
          <w:p>
            <w:r>
              <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Ansible Tower</w:t>
            </w:r>
          </w:p>
          <w:p>
            <w:r>
              <w:t>This control is outside the scope of Ansible Tower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Ansible Tower</w:t>
            </w:r>
          </w:p>
          <w:p>
            <w:r>
              <w:t>This control is outside the scope of Ansible Tower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Ansible Tower</w:t>
            </w:r>
          </w:p>
          <w:p>
            <w:r>
              <w:t>This control is outside the scope of Ansible Tower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Ansible Tower</w:t>
            </w:r>
          </w:p>
          <w:p>
            <w:r>
              <w:t>This control is outside the scope of Ansible Tower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Ansible Tower</w:t>
            </w:r>
          </w:p>
          <w:p>
            <w:r>
              <w:t>This control is outside the scope of Ansible Tower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Ansible Tower</w:t>
            </w:r>
          </w:p>
          <w:p>
            <w:r>
              <w:t>This control is outside the scope of Ansible Tower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Ansible Tower</w:t>
            </w:r>
          </w:p>
          <w:p>
            <w:r>
              <w:t>This control is outside the scope of Ansible Tower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Ansible Tower</w:t>
            </w:r>
          </w:p>
          <w:p>
            <w:r>
              <w:t>This control is outside the scope of Ansible Tower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Ansible Tower</w:t>
            </w:r>
          </w:p>
          <w:p>
            <w:r>
              <w:t>This control is outside the scope of Ansible Tower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Ansible Tower: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Ansible Tower</w:t>
            </w:r>
          </w:p>
          <w:p>
            <w:r>
              <w:t>This control is outside the scope of Ansible Tower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Ansible Tower</w:t>
            </w:r>
          </w:p>
          <w:p>
            <w:r>
              <w:t>This control is outside the scope of Ansible Tower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Ansible Tower</w:t>
            </w:r>
          </w:p>
          <w:p>
            <w:r>
              <w:t>This control is outside the scope of Ansible Tower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No information found for the combination of standard NIST-800-53 and control PL-2 (3)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found for the combination of standard NIST-800-53 and control PL-2 (3)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No information found for the combination of standard NIST-800-53 and control PL-2 (3)</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No information found for the combination of standard NIST-800-53 and control PL-4 (1)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No information found for the combination of standard NIST-800-53 and control PL-4 (1)</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PL-8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found for the combination of standard NIST-800-53 and control PL-8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PL-8</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PL-8</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PL-8</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No information found for the combination of standard NIST-800-53 and control SA-4 (1)</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(2)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found for the combination of standard NIST-800-53 and control SA-4 (2)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found for the combination of standard NIST-800-53 and control SA-4 (2)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found for the combination of standard NIST-800-53 and control SA-4 (2)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No information found for the combination of standard NIST-800-53 and control SA-4 (2)</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(8)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found for the combination of standard NIST-800-53 and control SA-4 (8)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No information found for the combination of standard NIST-800-53 and control SA-4 (8)</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(9)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No information found for the combination of standard NIST-800-53 and control SA-4 (9)</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SA-4 (10)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No information found for the combination of standard NIST-800-53 and control SA-4 (10)</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SA-8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No information found for the combination of standard NIST-800-53 and control SA-8</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(1)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found for the combination of standard NIST-800-53 and control SA-9 (1)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SA-9 (1)</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SA-9 (1)</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SA-9 (1)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No information found for the combination of standard NIST-800-53 and control SA-9 (1)</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(2)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found for the combination of standard NIST-800-53 and control SA-9 (2)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No information found for the combination of standard NIST-800-53 and control SA-9 (2)</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(4)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found for the combination of standard NIST-800-53 and control SA-9 (4)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found for the combination of standard NIST-800-53 and control SA-9 (4)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No information found for the combination of standard NIST-800-53 and control SA-9 (4)</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SA-9 (5)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found for the combination of standard NIST-800-53 and control SA-9 (5)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found for the combination of standard NIST-800-53 and control SA-9 (5)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found for the combination of standard NIST-800-53 and control SA-9 (5)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No information found for the combination of standard NIST-800-53 and control SA-9 (5)</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SA-10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found for the combination of standard NIST-800-53 and control SA-10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found for the combination of standard NIST-800-53 and control SA-10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found for the combination of standard NIST-800-53 and control SA-10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SA-10</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SA-10</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SA-10</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SA-10</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SA-10</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SA-10 (1)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No information found for the combination of standard NIST-800-53 and control SA-10 (1)</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found for the combination of standard NIST-800-53 and control SA-11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found for the combination of standard NIST-800-53 and control SA-11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SA-11</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SA-11</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found for the combination of standard NIST-800-53 and control SA-11</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SA-11</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found for the combination of standard NIST-800-53 and control SA-11</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(1)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No information found for the combination of standard NIST-800-53 and control SA-11 (1)</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(2)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No information found for the combination of standard NIST-800-53 and control SA-11 (2)</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(8)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No information found for the combination of standard NIST-800-53 and control SA-11 (8)</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No information found for the combination of standard NIST-800-53 and control SC-2</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SC-4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No information found for the combination of standard NIST-800-53 and control SC-4</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Ansible Tower</w:t>
            </w:r>
          </w:p>
          <w:p>
            <w:r>
              <w:t>'Documentation of anti-dential of service capabilities is being tracked on GitHub:</w:t>
            </w:r>
          </w:p>
          <w:p>
            <w:r>
              <w:t>https://github.com/ComplianceAsCode/redhat/issues/333'</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SC-6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found for the combination of standard NIST-800-53 and control SC-6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found for the combination of standard NIST-800-53 and control SC-6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found for the combination of standard NIST-800-53 and control SC-6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No information found for the combination of standard NIST-800-53 and control SC-6</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(3)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No information found for the combination of standard NIST-800-53 and control SC-7 (3)</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(4)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found for the combination of standard NIST-800-53 and control SC-7 (4)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SC-7 (4)</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found for the combination of standard NIST-800-53 and control SC-7 (4)</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SC-7 (4)</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SC-7 (4)</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SC-7 (4)</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(5)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No information found for the combination of standard NIST-800-53 and control SC-7 (5)</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(7)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No information found for the combination of standard NIST-800-53 and control SC-7 (7)</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(8)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found for the combination of standard NIST-800-53 and control SC-7 (8)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found for the combination of standard NIST-800-53 and control SC-7 (8)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No information found for the combination of standard NIST-800-53 and control SC-7 (8)</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(12)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found for the combination of standard NIST-800-53 and control SC-7 (12)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found for the combination of standard NIST-800-53 and control SC-7 (12)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No information found for the combination of standard NIST-800-53 and control SC-7 (12)</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(13)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found for the combination of standard NIST-800-53 and control SC-7 (13)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No information found for the combination of standard NIST-800-53 and control SC-7 (13)</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(18)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No information found for the combination of standard NIST-800-53 and control SC-7 (18)</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found for the combination of standard NIST-800-53 and control SC-8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No information found for the combination of standard NIST-800-53 and control SC-8</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(1)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found for the combination of standard NIST-800-53 and control SC-8 (1)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found for the combination of standard NIST-800-53 and control SC-8 (1)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No information found for the combination of standard NIST-800-53 and control SC-8 (1)</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SC-10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found for the combination of standard NIST-800-53 and control SC-10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No information found for the combination of standard NIST-800-53 and control SC-10</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Ansible Tower</w:t>
            </w:r>
          </w:p>
          <w:p>
            <w:r>
              <w:t>'Documentation regarding how Ansible Tower generates, distributes, stores, accesses, and desctructs, cryptographic keys is forthcoming. This activity is being tracked in GitHub:</w:t>
            </w:r>
          </w:p>
          <w:p>
            <w:r>
              <w:t>https://github.com/ComplianceAsCode/redhat/issues/334'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Ansible Tower</w:t>
            </w:r>
          </w:p>
          <w:p>
            <w:r>
              <w:t>'Documentation regarding Ansible Tower's usage of cryptography and applicability to Federal laws is forthcoming. This activity is being tracked in GitHub:</w:t>
            </w:r>
          </w:p>
          <w:p>
            <w:r>
              <w:t>https://github.com/ComplianceAsCode/redhat/issues/335'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SC-18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SC-18</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SC-18</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SC-18</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SC-19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SC-19</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SC-19</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Ansible Tower</w:t>
            </w:r>
          </w:p>
          <w:p>
            <w:r>
              <w:t>''</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Ansible Tower</w:t>
            </w:r>
          </w:p>
          <w:p>
            <w:r>
              <w:t>''</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SC-23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No information found for the combination of standard NIST-800-53 and control SC-23</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SC-28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found for the combination of standard NIST-800-53 and control SC-28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found for the combination of standard NIST-800-53 and control SC-28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No information found for the combination of standard NIST-800-53 and control SC-28</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SC-28 (1)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found for the combination of standard NIST-800-53 and control SC-28 (1)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found for the combination of standard NIST-800-53 and control SC-28 (1)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No information found for the combination of standard NIST-800-53 and control SC-28 (1)</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Ansible Tower</w:t>
            </w:r>
          </w:p>
          <w:p>
            <w:r>
              <w:t>'Documentation on ensuring this functionality is configured is forthcoming. This activity is being tracked in GitHub:</w:t>
            </w:r>
          </w:p>
          <w:p>
            <w:r>
              <w:t>https://github.com/ComplianceAsCode/redhat/issues/336'</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(2)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found for the combination of standard NIST-800-53 and control SI-2 (2)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No information found for the combination of standard NIST-800-53 and control SI-2 (2)</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(3)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found for the combination of standard NIST-800-53 and control SI-2 (3)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SI-2 (3)</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SI-2 (3)</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(1)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(2)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(7)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(1)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No information found for the combination of standard NIST-800-53 and control SI-4 (1)</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(2)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No information found for the combination of standard NIST-800-53 and control SI-4 (2)</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(4)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found for the combination of standard NIST-800-53 and control SI-4 (4)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No information found for the combination of standard NIST-800-53 and control SI-4 (4)</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(5)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found for the combination of standard NIST-800-53 and control SI-4 (5)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found for the combination of standard NIST-800-53 and control SI-4 (5)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No information found for the combination of standard NIST-800-53 and control SI-4 (5)</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(14)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No information found for the combination of standard NIST-800-53 and control SI-4 (14)</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(16)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No information found for the combination of standard NIST-800-53 and control SI-4 (16)</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(23)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found for the combination of standard NIST-800-53 and control SI-4 (23)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found for the combination of standard NIST-800-53 and control SI-4 (23)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No information found for the combination of standard NIST-800-53 and control SI-4 (23)</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SI-6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found for the combination of standard NIST-800-53 and control SI-6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found for the combination of standard NIST-800-53 and control SI-6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found for the combination of standard NIST-800-53 and control SI-6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found for the combination of standard NIST-800-53 and control SI-6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found for the combination of standard NIST-800-53 and control SI-6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SI-6</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SI-6</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SI-6</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found for the combination of standard NIST-800-53 and control SI-6</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found for the combination of standard NIST-800-53 and control SI-7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No information found for the combination of standard NIST-800-53 and control SI-7</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(1)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found for the combination of standard NIST-800-53 and control SI-7 (1)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found for the combination of standard NIST-800-53 and control SI-7 (1)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found for the combination of standard NIST-800-53 and control SI-7 (1)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No information found for the combination of standard NIST-800-53 and control SI-7 (1)</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(7)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found for the combination of standard NIST-800-53 and control SI-7 (7)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No information found for the combination of standard NIST-800-53 and control SI-7 (7)</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SI-8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SI-8</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SI-8</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(1)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No information found for the combination of standard NIST-800-53 and control SI-8 (1)</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(2)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No information found for the combination of standard NIST-800-53 and control SI-8 (2)</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SI-10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found for the combination of standard NIST-800-53 and control SI-10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No information found for the combination of standard NIST-800-53 and control SI-10</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SI-11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found for the combination of standard NIST-800-53 and control SI-11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SI-11</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SI-11</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Ansible Tower</w:t>
            </w:r>
          </w:p>
          <w:p>
            <w:r>
              <w:t>'The customer will be responsible for handling and retaining information within, or hosted by, Ansible Tower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Ansible Tower environment is forthcoming. This activity is being tracked in GitHub:</w:t>
            </w:r>
          </w:p>
          <w:p>
            <w:r>
              <w:t>https://github.com/ComplianceAsCode/redhat/issues/337'</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Ansible Tower</w:t>
            </w:r>
          </w:p>
          <w:p>
            <w:r>
              <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